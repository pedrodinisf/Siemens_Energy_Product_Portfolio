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B1D8C" w14:textId="77777777" w:rsidR="00E27BAC" w:rsidRDefault="00E27BAC" w:rsidP="00E27BAC">
      <w:pPr>
        <w:jc w:val="right"/>
        <w:rPr>
          <w:lang w:val="en-US"/>
        </w:rPr>
      </w:pPr>
    </w:p>
    <w:p w14:paraId="4FA7A6B7" w14:textId="77777777" w:rsidR="00E27BAC" w:rsidRDefault="00E27BAC" w:rsidP="00E27BAC">
      <w:pPr>
        <w:jc w:val="right"/>
        <w:rPr>
          <w:lang w:val="en-US"/>
        </w:rPr>
      </w:pPr>
    </w:p>
    <w:p w14:paraId="1E61D30C" w14:textId="77777777" w:rsidR="00E27BAC" w:rsidRDefault="00E27BAC" w:rsidP="00E27BAC">
      <w:pPr>
        <w:jc w:val="right"/>
        <w:rPr>
          <w:lang w:val="en-US"/>
        </w:rPr>
      </w:pPr>
    </w:p>
    <w:p w14:paraId="1AC90469" w14:textId="77777777" w:rsidR="00E27BAC" w:rsidRDefault="00E27BAC" w:rsidP="00E27BAC">
      <w:pPr>
        <w:jc w:val="right"/>
        <w:rPr>
          <w:lang w:val="en-US"/>
        </w:rPr>
      </w:pPr>
    </w:p>
    <w:p w14:paraId="1C363458" w14:textId="77777777" w:rsidR="00E27BAC" w:rsidRDefault="00E27BAC" w:rsidP="00E27BAC">
      <w:pPr>
        <w:jc w:val="right"/>
        <w:rPr>
          <w:lang w:val="en-US"/>
        </w:rPr>
      </w:pPr>
    </w:p>
    <w:p w14:paraId="1364D834" w14:textId="6682E1D1" w:rsidR="004D537F" w:rsidRPr="0043257D" w:rsidRDefault="008F102B" w:rsidP="00E27BAC">
      <w:pPr>
        <w:jc w:val="righ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207056" wp14:editId="2DF3A7CC">
            <wp:extent cx="1602504" cy="555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ie_logo_petrol_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717" cy="55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EF07" w14:textId="684C8634" w:rsidR="004D537F" w:rsidRPr="0043257D" w:rsidRDefault="004D537F" w:rsidP="00F97167">
      <w:pPr>
        <w:tabs>
          <w:tab w:val="left" w:pos="4253"/>
        </w:tabs>
        <w:ind w:left="0"/>
        <w:rPr>
          <w:lang w:val="en-US"/>
        </w:rPr>
      </w:pPr>
    </w:p>
    <w:p w14:paraId="50CC927E" w14:textId="77777777" w:rsidR="004D537F" w:rsidRPr="0043257D" w:rsidRDefault="004D537F" w:rsidP="00325227">
      <w:pPr>
        <w:rPr>
          <w:lang w:val="en-US"/>
        </w:rPr>
      </w:pPr>
    </w:p>
    <w:p w14:paraId="531CD965" w14:textId="77777777" w:rsidR="004D537F" w:rsidRPr="0043257D" w:rsidRDefault="004D537F" w:rsidP="00325227">
      <w:pPr>
        <w:rPr>
          <w:lang w:val="en-US"/>
        </w:rPr>
      </w:pPr>
    </w:p>
    <w:p w14:paraId="14CCC791" w14:textId="77777777" w:rsidR="004D537F" w:rsidRPr="0043257D" w:rsidRDefault="004D537F" w:rsidP="00325227">
      <w:pPr>
        <w:rPr>
          <w:lang w:val="en-US"/>
        </w:rPr>
      </w:pPr>
    </w:p>
    <w:p w14:paraId="0F10D148" w14:textId="77777777" w:rsidR="004D537F" w:rsidRPr="0043257D" w:rsidRDefault="004D537F" w:rsidP="00325227">
      <w:pPr>
        <w:rPr>
          <w:lang w:val="en-US"/>
        </w:rPr>
      </w:pPr>
    </w:p>
    <w:p w14:paraId="13397533" w14:textId="77777777" w:rsidR="004D537F" w:rsidRPr="0043257D" w:rsidRDefault="004D537F" w:rsidP="00325227">
      <w:pPr>
        <w:rPr>
          <w:lang w:val="en-US"/>
        </w:rPr>
      </w:pPr>
    </w:p>
    <w:p w14:paraId="1E51E84A" w14:textId="77777777" w:rsidR="004D537F" w:rsidRPr="0043257D" w:rsidRDefault="004D537F" w:rsidP="00325227">
      <w:pPr>
        <w:rPr>
          <w:lang w:val="en-US"/>
        </w:rPr>
      </w:pPr>
    </w:p>
    <w:p w14:paraId="474932A7" w14:textId="77777777" w:rsidR="004D537F" w:rsidRPr="0043257D" w:rsidRDefault="004D537F" w:rsidP="00325227">
      <w:pPr>
        <w:rPr>
          <w:lang w:val="en-US"/>
        </w:rPr>
      </w:pPr>
    </w:p>
    <w:p w14:paraId="67F229FB" w14:textId="77777777" w:rsidR="00046A88" w:rsidRPr="0043257D" w:rsidRDefault="00046A88" w:rsidP="00325227">
      <w:pPr>
        <w:rPr>
          <w:lang w:val="en-US"/>
        </w:rPr>
      </w:pPr>
    </w:p>
    <w:p w14:paraId="50417ECA" w14:textId="77777777" w:rsidR="00046A88" w:rsidRPr="0043257D" w:rsidRDefault="00046A88" w:rsidP="00325227">
      <w:pPr>
        <w:rPr>
          <w:lang w:val="en-US"/>
        </w:rPr>
      </w:pPr>
    </w:p>
    <w:p w14:paraId="7BA9E7D7" w14:textId="77777777" w:rsidR="00046A88" w:rsidRPr="0043257D" w:rsidRDefault="00046A88" w:rsidP="00325227">
      <w:pPr>
        <w:rPr>
          <w:lang w:val="en-US"/>
        </w:rPr>
      </w:pPr>
    </w:p>
    <w:p w14:paraId="403028DA" w14:textId="77777777" w:rsidR="004D537F" w:rsidRPr="0043257D" w:rsidRDefault="004D537F" w:rsidP="00325227">
      <w:pPr>
        <w:rPr>
          <w:lang w:val="en-US"/>
        </w:rPr>
      </w:pPr>
    </w:p>
    <w:p w14:paraId="129C15E1" w14:textId="77777777" w:rsidR="004D537F" w:rsidRPr="0043257D" w:rsidRDefault="004D537F" w:rsidP="00325227">
      <w:pPr>
        <w:rPr>
          <w:lang w:val="en-US"/>
        </w:rPr>
      </w:pPr>
    </w:p>
    <w:p w14:paraId="090014AF" w14:textId="77777777" w:rsidR="00685D6B" w:rsidRPr="0043257D" w:rsidRDefault="00685D6B" w:rsidP="00325227">
      <w:pPr>
        <w:tabs>
          <w:tab w:val="left" w:pos="1778"/>
        </w:tabs>
        <w:ind w:left="0"/>
        <w:rPr>
          <w:color w:val="008080"/>
          <w:lang w:val="en-US"/>
        </w:rPr>
      </w:pPr>
    </w:p>
    <w:p w14:paraId="63263D09" w14:textId="372DAD79" w:rsidR="00685D6B" w:rsidRPr="0043257D" w:rsidRDefault="004D537F" w:rsidP="00325227">
      <w:pPr>
        <w:tabs>
          <w:tab w:val="left" w:pos="1778"/>
        </w:tabs>
        <w:ind w:left="0"/>
        <w:rPr>
          <w:b/>
          <w:sz w:val="44"/>
          <w:szCs w:val="44"/>
          <w:lang w:val="en-US"/>
        </w:rPr>
      </w:pPr>
      <w:r w:rsidRPr="0043257D">
        <w:rPr>
          <w:b/>
          <w:sz w:val="44"/>
          <w:szCs w:val="44"/>
          <w:lang w:val="en-US"/>
        </w:rPr>
        <w:t>S</w:t>
      </w:r>
      <w:r w:rsidR="00046A88" w:rsidRPr="0043257D">
        <w:rPr>
          <w:b/>
          <w:sz w:val="44"/>
          <w:szCs w:val="44"/>
          <w:lang w:val="en-US"/>
        </w:rPr>
        <w:t xml:space="preserve">pecification Sheet </w:t>
      </w:r>
      <w:r w:rsidR="00952E45">
        <w:rPr>
          <w:b/>
          <w:sz w:val="44"/>
          <w:szCs w:val="44"/>
          <w:lang w:val="en-US"/>
        </w:rPr>
        <w:t>SDP-9</w:t>
      </w:r>
    </w:p>
    <w:p w14:paraId="4D007CB4" w14:textId="0C4E8E70" w:rsidR="00B9125D" w:rsidRDefault="00A34B3F" w:rsidP="00965301">
      <w:pPr>
        <w:tabs>
          <w:tab w:val="left" w:pos="1440"/>
          <w:tab w:val="left" w:pos="4253"/>
        </w:tabs>
        <w:ind w:left="0"/>
        <w:rPr>
          <w:color w:val="008080"/>
          <w:sz w:val="32"/>
          <w:szCs w:val="32"/>
          <w:lang w:val="en-US"/>
        </w:rPr>
      </w:pPr>
      <w:r>
        <w:rPr>
          <w:b/>
          <w:noProof/>
          <w:color w:val="009999"/>
          <w:lang w:val="en-US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7D0538D" wp14:editId="7C921C24">
                <wp:simplePos x="0" y="0"/>
                <wp:positionH relativeFrom="column">
                  <wp:posOffset>-62230</wp:posOffset>
                </wp:positionH>
                <wp:positionV relativeFrom="paragraph">
                  <wp:posOffset>3895090</wp:posOffset>
                </wp:positionV>
                <wp:extent cx="2400300" cy="1322705"/>
                <wp:effectExtent l="0" t="0" r="0" b="0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322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7ACA7F" w14:textId="77777777" w:rsidR="00A95A42" w:rsidRDefault="00A95A42" w:rsidP="00325227">
                            <w:pPr>
                              <w:tabs>
                                <w:tab w:val="left" w:pos="284"/>
                              </w:tabs>
                              <w:ind w:left="142"/>
                              <w:rPr>
                                <w:rFonts w:ascii="Helvetica" w:hAnsi="Helvetica"/>
                                <w:b/>
                                <w:color w:val="0082A3"/>
                                <w:sz w:val="28"/>
                                <w:szCs w:val="28"/>
                              </w:rPr>
                            </w:pPr>
                          </w:p>
                          <w:p w14:paraId="60B74B8B" w14:textId="77777777" w:rsidR="00A95A42" w:rsidRDefault="00A95A42" w:rsidP="00325227">
                            <w:pPr>
                              <w:tabs>
                                <w:tab w:val="left" w:pos="284"/>
                              </w:tabs>
                              <w:ind w:left="142"/>
                              <w:rPr>
                                <w:rFonts w:ascii="Helvetica" w:hAnsi="Helvetica"/>
                                <w:b/>
                                <w:color w:val="0082A3"/>
                                <w:sz w:val="28"/>
                                <w:szCs w:val="28"/>
                              </w:rPr>
                            </w:pPr>
                          </w:p>
                          <w:p w14:paraId="72D9F26D" w14:textId="2FD343C2" w:rsidR="00A95A42" w:rsidRPr="00A6740A" w:rsidRDefault="00A95A42" w:rsidP="00325227">
                            <w:pPr>
                              <w:tabs>
                                <w:tab w:val="left" w:pos="284"/>
                              </w:tabs>
                              <w:ind w:left="0"/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A6740A">
                              <w:rPr>
                                <w:rFonts w:cs="Arial"/>
                                <w:b/>
                                <w:sz w:val="28"/>
                                <w:szCs w:val="28"/>
                              </w:rPr>
                              <w:t>Siemens Energy AS</w:t>
                            </w:r>
                          </w:p>
                          <w:p w14:paraId="2E36451F" w14:textId="77777777" w:rsidR="00A95A42" w:rsidRPr="00A6740A" w:rsidRDefault="00A95A42" w:rsidP="00325227">
                            <w:pPr>
                              <w:tabs>
                                <w:tab w:val="left" w:pos="284"/>
                              </w:tabs>
                              <w:spacing w:before="60" w:after="60"/>
                              <w:ind w:left="0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A6740A">
                              <w:rPr>
                                <w:rFonts w:cs="Arial"/>
                                <w:sz w:val="28"/>
                                <w:szCs w:val="28"/>
                              </w:rPr>
                              <w:t xml:space="preserve">Ternetangen 65 </w:t>
                            </w:r>
                          </w:p>
                          <w:p w14:paraId="7306841C" w14:textId="77777777" w:rsidR="00A95A42" w:rsidRPr="00A6740A" w:rsidRDefault="00A95A42" w:rsidP="00325227">
                            <w:pPr>
                              <w:tabs>
                                <w:tab w:val="left" w:pos="284"/>
                              </w:tabs>
                              <w:spacing w:before="60" w:after="60"/>
                              <w:ind w:left="0"/>
                              <w:rPr>
                                <w:rFonts w:cs="Arial"/>
                                <w:sz w:val="28"/>
                                <w:szCs w:val="28"/>
                              </w:rPr>
                            </w:pPr>
                            <w:r w:rsidRPr="00A6740A">
                              <w:rPr>
                                <w:rFonts w:cs="Arial"/>
                                <w:sz w:val="28"/>
                                <w:szCs w:val="28"/>
                              </w:rPr>
                              <w:t>N-5420 Rubbestadneset</w:t>
                            </w:r>
                          </w:p>
                          <w:p w14:paraId="5C071BCF" w14:textId="77777777" w:rsidR="00A95A42" w:rsidRDefault="00A95A42" w:rsidP="00325227">
                            <w:pPr>
                              <w:tabs>
                                <w:tab w:val="left" w:pos="284"/>
                              </w:tabs>
                              <w:ind w:left="142"/>
                              <w:rPr>
                                <w:rFonts w:ascii="Times New Roman" w:hAnsi="Times New Roman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D0538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4.9pt;margin-top:306.7pt;width:189pt;height:10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" filled="f" stroked="f">
                <v:textbox>
                  <w:txbxContent>
                    <w:p w14:paraId="6B7ACA7F" w14:textId="77777777" w:rsidR="00A95A42" w:rsidRDefault="00A95A42" w:rsidP="00325227">
                      <w:pPr>
                        <w:tabs>
                          <w:tab w:val="left" w:pos="284"/>
                        </w:tabs>
                        <w:ind w:left="142"/>
                        <w:rPr>
                          <w:rFonts w:ascii="Helvetica" w:hAnsi="Helvetica"/>
                          <w:b/>
                          <w:color w:val="0082A3"/>
                          <w:sz w:val="28"/>
                          <w:szCs w:val="28"/>
                        </w:rPr>
                      </w:pPr>
                    </w:p>
                    <w:p w14:paraId="60B74B8B" w14:textId="77777777" w:rsidR="00A95A42" w:rsidRDefault="00A95A42" w:rsidP="00325227">
                      <w:pPr>
                        <w:tabs>
                          <w:tab w:val="left" w:pos="284"/>
                        </w:tabs>
                        <w:ind w:left="142"/>
                        <w:rPr>
                          <w:rFonts w:ascii="Helvetica" w:hAnsi="Helvetica"/>
                          <w:b/>
                          <w:color w:val="0082A3"/>
                          <w:sz w:val="28"/>
                          <w:szCs w:val="28"/>
                        </w:rPr>
                      </w:pPr>
                    </w:p>
                    <w:p w14:paraId="72D9F26D" w14:textId="2FD343C2" w:rsidR="00A95A42" w:rsidRPr="00A6740A" w:rsidRDefault="00A95A42" w:rsidP="00325227">
                      <w:pPr>
                        <w:tabs>
                          <w:tab w:val="left" w:pos="284"/>
                        </w:tabs>
                        <w:ind w:left="0"/>
                        <w:rPr>
                          <w:rFonts w:cs="Arial"/>
                          <w:b/>
                          <w:sz w:val="28"/>
                          <w:szCs w:val="28"/>
                        </w:rPr>
                      </w:pPr>
                      <w:r w:rsidRPr="00A6740A">
                        <w:rPr>
                          <w:rFonts w:cs="Arial"/>
                          <w:b/>
                          <w:sz w:val="28"/>
                          <w:szCs w:val="28"/>
                        </w:rPr>
                        <w:t>Siemens Energy AS</w:t>
                      </w:r>
                    </w:p>
                    <w:p w14:paraId="2E36451F" w14:textId="77777777" w:rsidR="00A95A42" w:rsidRPr="00A6740A" w:rsidRDefault="00A95A42" w:rsidP="00325227">
                      <w:pPr>
                        <w:tabs>
                          <w:tab w:val="left" w:pos="284"/>
                        </w:tabs>
                        <w:spacing w:before="60" w:after="60"/>
                        <w:ind w:left="0"/>
                        <w:rPr>
                          <w:rFonts w:cs="Arial"/>
                          <w:sz w:val="28"/>
                          <w:szCs w:val="28"/>
                        </w:rPr>
                      </w:pPr>
                      <w:proofErr w:type="spellStart"/>
                      <w:r w:rsidRPr="00A6740A">
                        <w:rPr>
                          <w:rFonts w:cs="Arial"/>
                          <w:sz w:val="28"/>
                          <w:szCs w:val="28"/>
                        </w:rPr>
                        <w:t>Ternetangen</w:t>
                      </w:r>
                      <w:proofErr w:type="spellEnd"/>
                      <w:r w:rsidRPr="00A6740A">
                        <w:rPr>
                          <w:rFonts w:cs="Arial"/>
                          <w:sz w:val="28"/>
                          <w:szCs w:val="28"/>
                        </w:rPr>
                        <w:t xml:space="preserve"> 65 </w:t>
                      </w:r>
                    </w:p>
                    <w:p w14:paraId="7306841C" w14:textId="77777777" w:rsidR="00A95A42" w:rsidRPr="00A6740A" w:rsidRDefault="00A95A42" w:rsidP="00325227">
                      <w:pPr>
                        <w:tabs>
                          <w:tab w:val="left" w:pos="284"/>
                        </w:tabs>
                        <w:spacing w:before="60" w:after="60"/>
                        <w:ind w:left="0"/>
                        <w:rPr>
                          <w:rFonts w:cs="Arial"/>
                          <w:sz w:val="28"/>
                          <w:szCs w:val="28"/>
                        </w:rPr>
                      </w:pPr>
                      <w:r w:rsidRPr="00A6740A">
                        <w:rPr>
                          <w:rFonts w:cs="Arial"/>
                          <w:sz w:val="28"/>
                          <w:szCs w:val="28"/>
                        </w:rPr>
                        <w:t>N-5420 Rubbestadneset</w:t>
                      </w:r>
                    </w:p>
                    <w:p w14:paraId="5C071BCF" w14:textId="77777777" w:rsidR="00A95A42" w:rsidRDefault="00A95A42" w:rsidP="00325227">
                      <w:pPr>
                        <w:tabs>
                          <w:tab w:val="left" w:pos="284"/>
                        </w:tabs>
                        <w:ind w:left="142"/>
                        <w:rPr>
                          <w:rFonts w:ascii="Times New Roman" w:hAnsi="Times New Roman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BCD797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35A7794C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74E53059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177CBB13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27217B61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4A8709E9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39940909" w14:textId="77777777" w:rsidR="00B9125D" w:rsidRPr="00B9125D" w:rsidRDefault="00B9125D" w:rsidP="00B9125D">
      <w:pPr>
        <w:rPr>
          <w:sz w:val="32"/>
          <w:szCs w:val="32"/>
          <w:lang w:val="en-US"/>
        </w:rPr>
      </w:pPr>
    </w:p>
    <w:p w14:paraId="7F2B6C7E" w14:textId="77777777" w:rsidR="00B9125D" w:rsidRDefault="00B9125D" w:rsidP="00965301">
      <w:pPr>
        <w:tabs>
          <w:tab w:val="left" w:pos="1440"/>
          <w:tab w:val="left" w:pos="4253"/>
        </w:tabs>
        <w:ind w:left="0"/>
        <w:rPr>
          <w:color w:val="008080"/>
          <w:sz w:val="32"/>
          <w:szCs w:val="32"/>
          <w:lang w:val="en-US"/>
        </w:rPr>
      </w:pPr>
    </w:p>
    <w:p w14:paraId="3FEE0FE4" w14:textId="77777777" w:rsidR="00B9125D" w:rsidRDefault="00B9125D" w:rsidP="00965301">
      <w:pPr>
        <w:tabs>
          <w:tab w:val="left" w:pos="1440"/>
          <w:tab w:val="left" w:pos="4253"/>
        </w:tabs>
        <w:ind w:left="0"/>
        <w:rPr>
          <w:color w:val="008080"/>
          <w:sz w:val="32"/>
          <w:szCs w:val="32"/>
          <w:lang w:val="en-US"/>
        </w:rPr>
      </w:pPr>
    </w:p>
    <w:p w14:paraId="2AE469E2" w14:textId="08A1E8E6" w:rsidR="004D537F" w:rsidRPr="0043257D" w:rsidRDefault="00A34B3F" w:rsidP="00965301">
      <w:pPr>
        <w:tabs>
          <w:tab w:val="left" w:pos="1440"/>
          <w:tab w:val="left" w:pos="4253"/>
        </w:tabs>
        <w:ind w:left="0"/>
        <w:rPr>
          <w:b/>
          <w:color w:val="000000"/>
          <w:sz w:val="28"/>
          <w:szCs w:val="28"/>
          <w:lang w:val="en-US"/>
        </w:rPr>
      </w:pPr>
      <w:r>
        <w:rPr>
          <w:b/>
          <w:noProof/>
          <w:sz w:val="44"/>
          <w:szCs w:val="44"/>
          <w:lang w:val="en-US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224CD9" wp14:editId="24D341B4">
                <wp:simplePos x="0" y="0"/>
                <wp:positionH relativeFrom="column">
                  <wp:posOffset>1911537</wp:posOffset>
                </wp:positionH>
                <wp:positionV relativeFrom="paragraph">
                  <wp:posOffset>3381779</wp:posOffset>
                </wp:positionV>
                <wp:extent cx="1863090" cy="342900"/>
                <wp:effectExtent l="0" t="0" r="0" b="0"/>
                <wp:wrapNone/>
                <wp:docPr id="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309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A3FB69" w14:textId="7C1BECF0" w:rsidR="00A95A42" w:rsidRPr="00261380" w:rsidRDefault="00A95A42" w:rsidP="003C0875">
                            <w:pPr>
                              <w:rPr>
                                <w:lang w:val="en-GB"/>
                              </w:rPr>
                            </w:pPr>
                            <w:r w:rsidRPr="008F102B">
                              <w:rPr>
                                <w:szCs w:val="22"/>
                                <w:lang w:val="en-GB"/>
                              </w:rPr>
                              <w:t>102</w:t>
                            </w:r>
                            <w:r>
                              <w:rPr>
                                <w:szCs w:val="22"/>
                                <w:lang w:val="en-GB"/>
                              </w:rPr>
                              <w:t>2</w:t>
                            </w:r>
                            <w:r w:rsidR="00407BA6">
                              <w:rPr>
                                <w:szCs w:val="22"/>
                                <w:lang w:val="en-GB"/>
                              </w:rPr>
                              <w:t>1896</w:t>
                            </w:r>
                            <w:r>
                              <w:rPr>
                                <w:szCs w:val="22"/>
                                <w:lang w:val="en-GB"/>
                              </w:rPr>
                              <w:t>, Rev. 0</w:t>
                            </w:r>
                            <w:r w:rsidR="007A0BE0">
                              <w:rPr>
                                <w:szCs w:val="22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224CD9" id="Text Box 11" o:spid="_x0000_s1027" type="#_x0000_t202" style="position:absolute;margin-left:150.5pt;margin-top:266.3pt;width:146.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" filled="f" stroked="f">
                <v:textbox>
                  <w:txbxContent>
                    <w:p w14:paraId="23A3FB69" w14:textId="7C1BECF0" w:rsidR="00A95A42" w:rsidRPr="00261380" w:rsidRDefault="00A95A42" w:rsidP="003C0875">
                      <w:pPr>
                        <w:rPr>
                          <w:lang w:val="en-GB"/>
                        </w:rPr>
                      </w:pPr>
                      <w:r w:rsidRPr="008F102B">
                        <w:rPr>
                          <w:szCs w:val="22"/>
                          <w:lang w:val="en-GB"/>
                        </w:rPr>
                        <w:t>102</w:t>
                      </w:r>
                      <w:r>
                        <w:rPr>
                          <w:szCs w:val="22"/>
                          <w:lang w:val="en-GB"/>
                        </w:rPr>
                        <w:t>2</w:t>
                      </w:r>
                      <w:r w:rsidR="00407BA6">
                        <w:rPr>
                          <w:szCs w:val="22"/>
                          <w:lang w:val="en-GB"/>
                        </w:rPr>
                        <w:t>1896</w:t>
                      </w:r>
                      <w:r>
                        <w:rPr>
                          <w:szCs w:val="22"/>
                          <w:lang w:val="en-GB"/>
                        </w:rPr>
                        <w:t>, Rev. 0</w:t>
                      </w:r>
                      <w:r w:rsidR="007A0BE0">
                        <w:rPr>
                          <w:szCs w:val="22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D537F" w:rsidRPr="0043257D">
        <w:rPr>
          <w:b/>
          <w:color w:val="000000"/>
          <w:sz w:val="28"/>
          <w:szCs w:val="28"/>
          <w:lang w:val="en-US"/>
        </w:rPr>
        <w:t>Revision List</w:t>
      </w:r>
    </w:p>
    <w:p w14:paraId="17BEC497" w14:textId="77777777" w:rsidR="00D50D00" w:rsidRPr="0043257D" w:rsidRDefault="00D50D00" w:rsidP="004D537F">
      <w:pPr>
        <w:tabs>
          <w:tab w:val="left" w:pos="1440"/>
        </w:tabs>
        <w:ind w:left="0" w:firstLine="1843"/>
        <w:rPr>
          <w:color w:val="009999"/>
          <w:sz w:val="32"/>
          <w:szCs w:val="32"/>
          <w:lang w:val="en-US"/>
        </w:rPr>
      </w:pPr>
    </w:p>
    <w:tbl>
      <w:tblPr>
        <w:tblW w:w="9815" w:type="dxa"/>
        <w:tblInd w:w="1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2"/>
        <w:gridCol w:w="1217"/>
        <w:gridCol w:w="4235"/>
        <w:gridCol w:w="992"/>
        <w:gridCol w:w="1276"/>
        <w:gridCol w:w="1353"/>
      </w:tblGrid>
      <w:tr w:rsidR="004D537F" w:rsidRPr="0043257D" w14:paraId="7CAC7471" w14:textId="77777777" w:rsidTr="00965301">
        <w:trPr>
          <w:trHeight w:val="362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88A542" w14:textId="77777777" w:rsidR="004D537F" w:rsidRPr="00965301" w:rsidRDefault="004D537F" w:rsidP="004D537F">
            <w:pPr>
              <w:keepLines/>
              <w:suppressAutoHyphens/>
              <w:spacing w:before="60" w:after="60"/>
              <w:ind w:left="0"/>
              <w:jc w:val="both"/>
              <w:rPr>
                <w:rFonts w:cs="Arial"/>
                <w:b/>
                <w:color w:val="000000"/>
                <w:szCs w:val="22"/>
                <w:lang w:val="en-US"/>
              </w:rPr>
            </w:pPr>
            <w:r w:rsidRPr="00965301">
              <w:rPr>
                <w:rFonts w:cs="Arial"/>
                <w:b/>
                <w:color w:val="000000"/>
                <w:szCs w:val="22"/>
                <w:lang w:val="en-US"/>
              </w:rPr>
              <w:t>Rev</w:t>
            </w:r>
          </w:p>
        </w:tc>
        <w:tc>
          <w:tcPr>
            <w:tcW w:w="1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13884A1" w14:textId="77777777" w:rsidR="004D537F" w:rsidRPr="00965301" w:rsidRDefault="004D537F" w:rsidP="004D537F">
            <w:pPr>
              <w:keepLines/>
              <w:suppressAutoHyphens/>
              <w:spacing w:before="60" w:after="60"/>
              <w:jc w:val="both"/>
              <w:rPr>
                <w:rFonts w:cs="Arial"/>
                <w:b/>
                <w:color w:val="000000"/>
                <w:szCs w:val="22"/>
                <w:lang w:val="en-US"/>
              </w:rPr>
            </w:pPr>
            <w:r w:rsidRPr="00965301">
              <w:rPr>
                <w:rFonts w:cs="Arial"/>
                <w:b/>
                <w:color w:val="000000"/>
                <w:szCs w:val="22"/>
                <w:lang w:val="en-US"/>
              </w:rPr>
              <w:t>Date</w:t>
            </w:r>
          </w:p>
        </w:tc>
        <w:tc>
          <w:tcPr>
            <w:tcW w:w="4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0450269" w14:textId="77777777" w:rsidR="004D537F" w:rsidRPr="00965301" w:rsidRDefault="004D537F" w:rsidP="004D537F">
            <w:pPr>
              <w:keepLines/>
              <w:suppressAutoHyphens/>
              <w:spacing w:before="60" w:after="60"/>
              <w:jc w:val="both"/>
              <w:rPr>
                <w:rFonts w:cs="Arial"/>
                <w:b/>
                <w:color w:val="000000"/>
                <w:szCs w:val="22"/>
                <w:lang w:val="en-US"/>
              </w:rPr>
            </w:pPr>
            <w:r w:rsidRPr="00965301">
              <w:rPr>
                <w:rFonts w:cs="Arial"/>
                <w:b/>
                <w:color w:val="000000"/>
                <w:szCs w:val="22"/>
                <w:lang w:val="en-US"/>
              </w:rPr>
              <w:t>Description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7A3B9B" w14:textId="77777777" w:rsidR="004D537F" w:rsidRPr="00965301" w:rsidRDefault="004D537F" w:rsidP="00046A88">
            <w:pPr>
              <w:keepLines/>
              <w:suppressAutoHyphens/>
              <w:spacing w:before="60" w:after="60"/>
              <w:ind w:left="0"/>
              <w:jc w:val="center"/>
              <w:rPr>
                <w:rFonts w:cs="Arial"/>
                <w:b/>
                <w:color w:val="000000"/>
                <w:szCs w:val="22"/>
                <w:lang w:val="en-US"/>
              </w:rPr>
            </w:pPr>
            <w:r w:rsidRPr="00965301">
              <w:rPr>
                <w:rFonts w:cs="Arial"/>
                <w:b/>
                <w:color w:val="000000"/>
                <w:szCs w:val="22"/>
                <w:lang w:val="en-US"/>
              </w:rPr>
              <w:t>Author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64D6B64" w14:textId="77777777" w:rsidR="004D537F" w:rsidRPr="00965301" w:rsidRDefault="004D537F" w:rsidP="00046A88">
            <w:pPr>
              <w:keepLines/>
              <w:suppressAutoHyphens/>
              <w:spacing w:before="60" w:after="60"/>
              <w:ind w:left="0"/>
              <w:jc w:val="center"/>
              <w:rPr>
                <w:rFonts w:cs="Arial"/>
                <w:b/>
                <w:color w:val="000000"/>
                <w:szCs w:val="22"/>
                <w:lang w:val="en-US"/>
              </w:rPr>
            </w:pPr>
            <w:r w:rsidRPr="00965301">
              <w:rPr>
                <w:rFonts w:cs="Arial"/>
                <w:b/>
                <w:color w:val="000000"/>
                <w:szCs w:val="22"/>
                <w:lang w:val="en-US"/>
              </w:rPr>
              <w:t>Reviewed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31DE37A" w14:textId="77777777" w:rsidR="004D537F" w:rsidRPr="00965301" w:rsidRDefault="004D537F" w:rsidP="00046A88">
            <w:pPr>
              <w:keepLines/>
              <w:suppressAutoHyphens/>
              <w:spacing w:before="60" w:after="60"/>
              <w:ind w:left="0"/>
              <w:rPr>
                <w:rFonts w:cs="Arial"/>
                <w:b/>
                <w:color w:val="000000"/>
                <w:szCs w:val="22"/>
                <w:lang w:val="en-US"/>
              </w:rPr>
            </w:pPr>
            <w:r w:rsidRPr="00965301">
              <w:rPr>
                <w:rFonts w:cs="Arial"/>
                <w:b/>
                <w:color w:val="000000"/>
                <w:szCs w:val="22"/>
                <w:lang w:val="en-US"/>
              </w:rPr>
              <w:t>Approved</w:t>
            </w:r>
          </w:p>
        </w:tc>
      </w:tr>
      <w:tr w:rsidR="00BA2FAE" w:rsidRPr="0043257D" w14:paraId="3409139A" w14:textId="77777777" w:rsidTr="00965301">
        <w:trPr>
          <w:trHeight w:val="324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C0AEF" w14:textId="6BB894ED" w:rsidR="00BA2FAE" w:rsidRPr="0043257D" w:rsidRDefault="008F102B" w:rsidP="008F102B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</w:t>
            </w:r>
            <w:r w:rsidR="00212D3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3C64A4" w14:textId="30E5924A" w:rsidR="00BA2FAE" w:rsidRPr="0043257D" w:rsidRDefault="00EF4943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05</w:t>
            </w:r>
            <w:r w:rsidR="00212D38">
              <w:rPr>
                <w:sz w:val="18"/>
                <w:szCs w:val="18"/>
                <w:lang w:val="en-US"/>
              </w:rPr>
              <w:t>.05.2021</w:t>
            </w:r>
          </w:p>
        </w:tc>
        <w:tc>
          <w:tcPr>
            <w:tcW w:w="4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DBE1E" w14:textId="3BE0E4C9" w:rsidR="00BA2FAE" w:rsidRPr="0043257D" w:rsidRDefault="007A0BE0" w:rsidP="007A0BE0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IF</w:t>
            </w:r>
            <w:r w:rsidR="00CE4182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37D3C" w14:textId="2A893D01" w:rsidR="00BA2FAE" w:rsidRPr="0043257D" w:rsidRDefault="00212D3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SL</w:t>
            </w:r>
            <w:r w:rsidR="00407BA6">
              <w:rPr>
                <w:sz w:val="18"/>
                <w:szCs w:val="18"/>
                <w:lang w:val="en-US"/>
              </w:rPr>
              <w:t>A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0835D8" w14:textId="3466095A" w:rsidR="00BA2FAE" w:rsidRPr="0043257D" w:rsidRDefault="00212D3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AE</w:t>
            </w: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069183" w14:textId="409E3C59" w:rsidR="00BA2FAE" w:rsidRPr="0043257D" w:rsidRDefault="008D54E5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JIF</w:t>
            </w:r>
          </w:p>
        </w:tc>
      </w:tr>
      <w:tr w:rsidR="00046A88" w:rsidRPr="0043257D" w14:paraId="1AA1560A" w14:textId="77777777" w:rsidTr="00965301">
        <w:trPr>
          <w:trHeight w:val="324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4675CF" w14:textId="2F9BD730" w:rsidR="00046A88" w:rsidRPr="0043257D" w:rsidRDefault="00046A88" w:rsidP="00965301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22563A" w14:textId="3D2E2DB2" w:rsidR="00046A88" w:rsidRPr="0043257D" w:rsidRDefault="00046A88" w:rsidP="002730A4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1E162" w14:textId="5D706DB9" w:rsidR="00DC5876" w:rsidRPr="0043257D" w:rsidRDefault="00DC5876" w:rsidP="005F211D">
            <w:pPr>
              <w:pStyle w:val="TableEFTText"/>
              <w:tabs>
                <w:tab w:val="left" w:pos="433"/>
              </w:tabs>
              <w:spacing w:after="60"/>
              <w:jc w:val="left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004744" w14:textId="3E0EEB94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BACD4D" w14:textId="2DD42151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62D564" w14:textId="6E64D88A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046A88" w:rsidRPr="0043257D" w14:paraId="0A01E548" w14:textId="77777777" w:rsidTr="00965301">
        <w:trPr>
          <w:trHeight w:val="324"/>
        </w:trPr>
        <w:tc>
          <w:tcPr>
            <w:tcW w:w="7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E8916" w14:textId="7B4732EC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8DE776" w14:textId="1641F456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564E0" w14:textId="1440D542" w:rsidR="00046A88" w:rsidRPr="0043257D" w:rsidRDefault="00046A88" w:rsidP="00046A88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2B9208" w14:textId="1FCCF0DB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8E20A2" w14:textId="1BA4E409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1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86DE11" w14:textId="2B73FC5A" w:rsidR="00046A88" w:rsidRPr="0043257D" w:rsidRDefault="00046A88" w:rsidP="00530CE9">
            <w:pPr>
              <w:pStyle w:val="TableEFTText"/>
              <w:spacing w:after="60"/>
              <w:jc w:val="center"/>
              <w:rPr>
                <w:sz w:val="18"/>
                <w:szCs w:val="18"/>
                <w:lang w:val="en-US"/>
              </w:rPr>
            </w:pPr>
          </w:p>
        </w:tc>
      </w:tr>
    </w:tbl>
    <w:p w14:paraId="4A320669" w14:textId="77777777" w:rsidR="004D537F" w:rsidRPr="0043257D" w:rsidRDefault="004D537F" w:rsidP="0043257D">
      <w:pPr>
        <w:tabs>
          <w:tab w:val="left" w:pos="1440"/>
        </w:tabs>
        <w:spacing w:before="120"/>
        <w:ind w:left="0"/>
        <w:rPr>
          <w:b/>
          <w:sz w:val="28"/>
          <w:szCs w:val="28"/>
          <w:lang w:val="en-US"/>
        </w:rPr>
      </w:pPr>
      <w:r w:rsidRPr="0043257D">
        <w:rPr>
          <w:color w:val="0082A0"/>
          <w:sz w:val="32"/>
          <w:szCs w:val="32"/>
          <w:lang w:val="en-US"/>
        </w:rPr>
        <w:br w:type="page"/>
      </w:r>
      <w:r w:rsidRPr="0043257D">
        <w:rPr>
          <w:b/>
          <w:sz w:val="28"/>
          <w:szCs w:val="28"/>
          <w:lang w:val="en-US"/>
        </w:rPr>
        <w:lastRenderedPageBreak/>
        <w:t>TABLE OF CONTENT</w:t>
      </w:r>
      <w:r w:rsidR="0043257D" w:rsidRPr="0043257D">
        <w:rPr>
          <w:b/>
          <w:sz w:val="28"/>
          <w:szCs w:val="28"/>
          <w:lang w:val="en-US"/>
        </w:rPr>
        <w:t>S</w:t>
      </w:r>
    </w:p>
    <w:p w14:paraId="78B3581A" w14:textId="6A3E5EAF" w:rsidR="00F17C05" w:rsidRDefault="004F28A9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r w:rsidRPr="0043257D">
        <w:rPr>
          <w:i/>
          <w:szCs w:val="32"/>
          <w:lang w:val="en-US"/>
        </w:rPr>
        <w:fldChar w:fldCharType="begin"/>
      </w:r>
      <w:r w:rsidRPr="0043257D">
        <w:rPr>
          <w:i/>
          <w:szCs w:val="32"/>
          <w:lang w:val="en-US"/>
        </w:rPr>
        <w:instrText xml:space="preserve"> TOC \o "1-2" \h \z \u </w:instrText>
      </w:r>
      <w:r w:rsidRPr="0043257D">
        <w:rPr>
          <w:i/>
          <w:szCs w:val="32"/>
          <w:lang w:val="en-US"/>
        </w:rPr>
        <w:fldChar w:fldCharType="separate"/>
      </w:r>
      <w:hyperlink w:anchor="_Toc74817301" w:history="1">
        <w:r w:rsidR="00F17C05" w:rsidRPr="003B6F79">
          <w:rPr>
            <w:rStyle w:val="Hyperlink"/>
            <w:noProof/>
            <w:lang w:val="en-US"/>
          </w:rPr>
          <w:t>1.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Introduction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_Toc74817301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4</w:t>
        </w:r>
        <w:r w:rsidR="00F17C05">
          <w:rPr>
            <w:noProof/>
            <w:webHidden/>
          </w:rPr>
          <w:fldChar w:fldCharType="end"/>
        </w:r>
      </w:hyperlink>
    </w:p>
    <w:p w14:paraId="1347C2FA" w14:textId="6A8FDE52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02" w:history="1">
        <w:r w:rsidR="00F17C05" w:rsidRPr="003B6F79">
          <w:rPr>
            <w:rStyle w:val="Hyperlink"/>
            <w:noProof/>
            <w:lang w:val="en-US"/>
          </w:rPr>
          <w:t>2.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Definitions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_Toc74817302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4</w:t>
        </w:r>
        <w:r w:rsidR="00F17C05">
          <w:rPr>
            <w:noProof/>
            <w:webHidden/>
          </w:rPr>
          <w:fldChar w:fldCharType="end"/>
        </w:r>
      </w:hyperlink>
    </w:p>
    <w:p w14:paraId="430FA917" w14:textId="36A99C3F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03" w:history="1">
        <w:r w:rsidR="00F17C05" w:rsidRPr="003B6F79">
          <w:rPr>
            <w:rStyle w:val="Hyperlink"/>
            <w:noProof/>
            <w:lang w:val="en-US"/>
          </w:rPr>
          <w:t>3.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Sensor summary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_Toc74817303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4</w:t>
        </w:r>
        <w:r w:rsidR="00F17C05">
          <w:rPr>
            <w:noProof/>
            <w:webHidden/>
          </w:rPr>
          <w:fldChar w:fldCharType="end"/>
        </w:r>
      </w:hyperlink>
    </w:p>
    <w:p w14:paraId="4AD6C101" w14:textId="447BDE72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04" w:history="1">
        <w:r w:rsidR="00F17C05" w:rsidRPr="003B6F79">
          <w:rPr>
            <w:rStyle w:val="Hyperlink"/>
            <w:noProof/>
            <w:lang w:val="en-US"/>
          </w:rPr>
          <w:t>4.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General specification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_Toc74817304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5</w:t>
        </w:r>
        <w:r w:rsidR="00F17C05">
          <w:rPr>
            <w:noProof/>
            <w:webHidden/>
          </w:rPr>
          <w:fldChar w:fldCharType="end"/>
        </w:r>
      </w:hyperlink>
    </w:p>
    <w:p w14:paraId="2BB7218D" w14:textId="41BA0339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05" w:history="1">
        <w:r w:rsidR="00F17C05" w:rsidRPr="003B6F79">
          <w:rPr>
            <w:rStyle w:val="Hyperlink"/>
            <w:noProof/>
            <w:lang w:val="en-US"/>
          </w:rPr>
          <w:t>5.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DP specification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_Toc74817305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5</w:t>
        </w:r>
        <w:r w:rsidR="00F17C05">
          <w:rPr>
            <w:noProof/>
            <w:webHidden/>
          </w:rPr>
          <w:fldChar w:fldCharType="end"/>
        </w:r>
      </w:hyperlink>
    </w:p>
    <w:p w14:paraId="2B8EDE10" w14:textId="4BCE9259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06" w:history="1">
        <w:r w:rsidR="00F17C05" w:rsidRPr="003B6F79">
          <w:rPr>
            <w:rStyle w:val="Hyperlink"/>
            <w:noProof/>
            <w:lang w:val="en-US"/>
          </w:rPr>
          <w:t>6.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PT/TT Specification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_Toc74817306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5</w:t>
        </w:r>
        <w:r w:rsidR="00F17C05">
          <w:rPr>
            <w:noProof/>
            <w:webHidden/>
          </w:rPr>
          <w:fldChar w:fldCharType="end"/>
        </w:r>
      </w:hyperlink>
    </w:p>
    <w:p w14:paraId="22E9DC5D" w14:textId="4DC543BB" w:rsidR="00F17C05" w:rsidRDefault="00E27BAC">
      <w:pPr>
        <w:pStyle w:val="TOC2"/>
        <w:tabs>
          <w:tab w:val="left" w:pos="880"/>
          <w:tab w:val="right" w:leader="dot" w:pos="96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  <w:lang w:val="en-US" w:eastAsia="en-US"/>
        </w:rPr>
      </w:pPr>
      <w:hyperlink w:anchor="_Toc74817307" w:history="1">
        <w:r w:rsidR="00F17C05" w:rsidRPr="003B6F79">
          <w:rPr>
            <w:rStyle w:val="Hyperlink"/>
            <w:noProof/>
            <w:lang w:val="en-US"/>
          </w:rPr>
          <w:t>6.1</w:t>
        </w:r>
        <w:r w:rsidR="00F17C05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Pressure Sensing Element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_Toc74817307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5</w:t>
        </w:r>
        <w:r w:rsidR="00F17C05">
          <w:rPr>
            <w:noProof/>
            <w:webHidden/>
          </w:rPr>
          <w:fldChar w:fldCharType="end"/>
        </w:r>
      </w:hyperlink>
    </w:p>
    <w:p w14:paraId="00B79961" w14:textId="3A1FB3F9" w:rsidR="00F17C05" w:rsidRDefault="00E27BAC">
      <w:pPr>
        <w:pStyle w:val="TOC2"/>
        <w:tabs>
          <w:tab w:val="left" w:pos="880"/>
          <w:tab w:val="right" w:leader="dot" w:pos="96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  <w:lang w:val="en-US" w:eastAsia="en-US"/>
        </w:rPr>
      </w:pPr>
      <w:hyperlink w:anchor="_Toc74817308" w:history="1">
        <w:r w:rsidR="00F17C05" w:rsidRPr="003B6F79">
          <w:rPr>
            <w:rStyle w:val="Hyperlink"/>
            <w:noProof/>
            <w:lang w:val="en-US"/>
          </w:rPr>
          <w:t>6.2</w:t>
        </w:r>
        <w:r w:rsidR="00F17C05">
          <w:rPr>
            <w:rFonts w:asciiTheme="minorHAnsi" w:eastAsiaTheme="minorEastAsia" w:hAnsiTheme="minorHAnsi" w:cstheme="minorBidi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Temperature sensing element (additional component)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_Toc74817308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6</w:t>
        </w:r>
        <w:r w:rsidR="00F17C05">
          <w:rPr>
            <w:noProof/>
            <w:webHidden/>
          </w:rPr>
          <w:fldChar w:fldCharType="end"/>
        </w:r>
      </w:hyperlink>
    </w:p>
    <w:p w14:paraId="1E83DD8E" w14:textId="0395796F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09" w:history="1">
        <w:r w:rsidR="00F17C05" w:rsidRPr="003B6F79">
          <w:rPr>
            <w:rStyle w:val="Hyperlink"/>
            <w:noProof/>
          </w:rPr>
          <w:t>7.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</w:rPr>
          <w:t>Mechanical specification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_Toc74817309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6</w:t>
        </w:r>
        <w:r w:rsidR="00F17C05">
          <w:rPr>
            <w:noProof/>
            <w:webHidden/>
          </w:rPr>
          <w:fldChar w:fldCharType="end"/>
        </w:r>
      </w:hyperlink>
    </w:p>
    <w:p w14:paraId="43D756B8" w14:textId="42645DA9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10" w:history="1">
        <w:r w:rsidR="00F17C05" w:rsidRPr="003B6F79">
          <w:rPr>
            <w:rStyle w:val="Hyperlink"/>
            <w:noProof/>
            <w:lang w:val="en-US"/>
          </w:rPr>
          <w:t>8.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Electrical Specification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_Toc74817310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6</w:t>
        </w:r>
        <w:r w:rsidR="00F17C05">
          <w:rPr>
            <w:noProof/>
            <w:webHidden/>
          </w:rPr>
          <w:fldChar w:fldCharType="end"/>
        </w:r>
      </w:hyperlink>
    </w:p>
    <w:p w14:paraId="3726B6C9" w14:textId="3ED8F050" w:rsidR="00F17C05" w:rsidRDefault="00E27BAC">
      <w:pPr>
        <w:pStyle w:val="TOC2"/>
        <w:tabs>
          <w:tab w:val="right" w:leader="dot" w:pos="96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  <w:lang w:val="en-US" w:eastAsia="en-US"/>
        </w:rPr>
      </w:pPr>
      <w:hyperlink w:anchor="_Toc74817311" w:history="1">
        <w:r w:rsidR="00F17C05" w:rsidRPr="003B6F79">
          <w:rPr>
            <w:rStyle w:val="Hyperlink"/>
            <w:noProof/>
            <w:lang w:val="en-US"/>
          </w:rPr>
          <w:t>8.1 DP Sensor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_Toc74817311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6</w:t>
        </w:r>
        <w:r w:rsidR="00F17C05">
          <w:rPr>
            <w:noProof/>
            <w:webHidden/>
          </w:rPr>
          <w:fldChar w:fldCharType="end"/>
        </w:r>
      </w:hyperlink>
    </w:p>
    <w:p w14:paraId="633F0865" w14:textId="36830650" w:rsidR="00F17C05" w:rsidRDefault="00E27BAC">
      <w:pPr>
        <w:pStyle w:val="TOC2"/>
        <w:tabs>
          <w:tab w:val="right" w:leader="dot" w:pos="9662"/>
        </w:tabs>
        <w:rPr>
          <w:rFonts w:asciiTheme="minorHAnsi" w:eastAsiaTheme="minorEastAsia" w:hAnsiTheme="minorHAnsi" w:cstheme="minorBidi"/>
          <w:caps w:val="0"/>
          <w:noProof/>
          <w:color w:val="auto"/>
          <w:sz w:val="22"/>
          <w:szCs w:val="22"/>
          <w:lang w:val="en-US" w:eastAsia="en-US"/>
        </w:rPr>
      </w:pPr>
      <w:hyperlink w:anchor="_Toc74817312" w:history="1">
        <w:r w:rsidR="00F17C05" w:rsidRPr="003B6F79">
          <w:rPr>
            <w:rStyle w:val="Hyperlink"/>
            <w:noProof/>
            <w:lang w:val="en-US"/>
          </w:rPr>
          <w:t>8.2 PT/TT Sensor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_Toc74817312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6</w:t>
        </w:r>
        <w:r w:rsidR="00F17C05">
          <w:rPr>
            <w:noProof/>
            <w:webHidden/>
          </w:rPr>
          <w:fldChar w:fldCharType="end"/>
        </w:r>
      </w:hyperlink>
    </w:p>
    <w:p w14:paraId="0432008F" w14:textId="23473A9D" w:rsidR="00F17C05" w:rsidRDefault="00E27BA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color w:val="auto"/>
          <w:sz w:val="22"/>
          <w:szCs w:val="22"/>
          <w:lang w:val="en-US" w:eastAsia="en-US"/>
        </w:rPr>
      </w:pPr>
      <w:hyperlink w:anchor="_Toc74817313" w:history="1">
        <w:r w:rsidR="00F17C05" w:rsidRPr="003B6F79">
          <w:rPr>
            <w:rStyle w:val="Hyperlink"/>
            <w:noProof/>
            <w:lang w:val="en-US"/>
          </w:rPr>
          <w:t>9.</w:t>
        </w:r>
        <w:r w:rsidR="00F17C05">
          <w:rPr>
            <w:rFonts w:asciiTheme="minorHAnsi" w:eastAsiaTheme="minorEastAsia" w:hAnsiTheme="minorHAnsi" w:cstheme="minorBidi"/>
            <w:b w:val="0"/>
            <w:caps w:val="0"/>
            <w:noProof/>
            <w:color w:val="auto"/>
            <w:sz w:val="22"/>
            <w:szCs w:val="22"/>
            <w:lang w:val="en-US" w:eastAsia="en-US"/>
          </w:rPr>
          <w:tab/>
        </w:r>
        <w:r w:rsidR="00F17C05" w:rsidRPr="003B6F79">
          <w:rPr>
            <w:rStyle w:val="Hyperlink"/>
            <w:noProof/>
            <w:lang w:val="en-US"/>
          </w:rPr>
          <w:t>Pin Configuration</w:t>
        </w:r>
        <w:r w:rsidR="00F17C05">
          <w:rPr>
            <w:noProof/>
            <w:webHidden/>
          </w:rPr>
          <w:tab/>
        </w:r>
        <w:r w:rsidR="00F17C05">
          <w:rPr>
            <w:noProof/>
            <w:webHidden/>
          </w:rPr>
          <w:fldChar w:fldCharType="begin"/>
        </w:r>
        <w:r w:rsidR="00F17C05">
          <w:rPr>
            <w:noProof/>
            <w:webHidden/>
          </w:rPr>
          <w:instrText xml:space="preserve"> PAGEREF _Toc74817313 \h </w:instrText>
        </w:r>
        <w:r w:rsidR="00F17C05">
          <w:rPr>
            <w:noProof/>
            <w:webHidden/>
          </w:rPr>
        </w:r>
        <w:r w:rsidR="00F17C05">
          <w:rPr>
            <w:noProof/>
            <w:webHidden/>
          </w:rPr>
          <w:fldChar w:fldCharType="separate"/>
        </w:r>
        <w:r w:rsidR="008D54E5">
          <w:rPr>
            <w:noProof/>
            <w:webHidden/>
          </w:rPr>
          <w:t>7</w:t>
        </w:r>
        <w:r w:rsidR="00F17C05">
          <w:rPr>
            <w:noProof/>
            <w:webHidden/>
          </w:rPr>
          <w:fldChar w:fldCharType="end"/>
        </w:r>
      </w:hyperlink>
    </w:p>
    <w:p w14:paraId="47064C80" w14:textId="0D4C16B7" w:rsidR="004D537F" w:rsidRPr="0043257D" w:rsidRDefault="004F28A9" w:rsidP="004D537F">
      <w:pPr>
        <w:tabs>
          <w:tab w:val="left" w:pos="1820"/>
        </w:tabs>
        <w:ind w:left="0"/>
        <w:rPr>
          <w:color w:val="0082A0"/>
          <w:sz w:val="32"/>
          <w:szCs w:val="32"/>
          <w:lang w:val="en-US"/>
        </w:rPr>
      </w:pPr>
      <w:r w:rsidRPr="0043257D">
        <w:rPr>
          <w:i/>
          <w:color w:val="000000"/>
          <w:sz w:val="20"/>
          <w:szCs w:val="32"/>
          <w:lang w:val="en-US"/>
        </w:rPr>
        <w:fldChar w:fldCharType="end"/>
      </w:r>
    </w:p>
    <w:p w14:paraId="57B1AC0E" w14:textId="77777777" w:rsidR="004D537F" w:rsidRPr="0043257D" w:rsidRDefault="004D537F" w:rsidP="004D537F">
      <w:pPr>
        <w:tabs>
          <w:tab w:val="left" w:pos="1440"/>
        </w:tabs>
        <w:ind w:left="0"/>
        <w:rPr>
          <w:color w:val="0082A0"/>
          <w:sz w:val="32"/>
          <w:szCs w:val="32"/>
          <w:lang w:val="en-US"/>
        </w:rPr>
      </w:pPr>
    </w:p>
    <w:p w14:paraId="562281F5" w14:textId="5096BFB6" w:rsidR="006D1AD1" w:rsidRPr="0043257D" w:rsidRDefault="004D537F" w:rsidP="00124E82">
      <w:pPr>
        <w:pStyle w:val="Heading1"/>
        <w:rPr>
          <w:lang w:val="en-US"/>
        </w:rPr>
      </w:pPr>
      <w:r w:rsidRPr="0043257D">
        <w:rPr>
          <w:rFonts w:cs="Arial"/>
          <w:b w:val="0"/>
          <w:sz w:val="24"/>
          <w:szCs w:val="24"/>
          <w:u w:val="single"/>
          <w:lang w:val="en-US"/>
        </w:rPr>
        <w:br w:type="page"/>
      </w:r>
      <w:bookmarkStart w:id="0" w:name="_Toc74817301"/>
      <w:r w:rsidR="00DE7842">
        <w:rPr>
          <w:lang w:val="en-US"/>
        </w:rPr>
        <w:lastRenderedPageBreak/>
        <w:t>I</w:t>
      </w:r>
      <w:r w:rsidR="006D1AD1" w:rsidRPr="0043257D">
        <w:rPr>
          <w:lang w:val="en-US"/>
        </w:rPr>
        <w:t>ntroduction</w:t>
      </w:r>
      <w:bookmarkEnd w:id="0"/>
    </w:p>
    <w:p w14:paraId="59AA6990" w14:textId="1569CA1C" w:rsidR="00952E45" w:rsidRDefault="006D1AD1" w:rsidP="006D1AD1">
      <w:pPr>
        <w:tabs>
          <w:tab w:val="left" w:pos="3544"/>
          <w:tab w:val="left" w:pos="4786"/>
          <w:tab w:val="left" w:pos="6323"/>
        </w:tabs>
        <w:spacing w:line="240" w:lineRule="exact"/>
        <w:ind w:left="0"/>
        <w:rPr>
          <w:sz w:val="24"/>
          <w:szCs w:val="24"/>
          <w:lang w:val="en-US"/>
        </w:rPr>
      </w:pPr>
      <w:r w:rsidRPr="0043257D">
        <w:rPr>
          <w:sz w:val="24"/>
          <w:szCs w:val="24"/>
          <w:lang w:val="en-US"/>
        </w:rPr>
        <w:t xml:space="preserve">This document will give a summary of the specifications for </w:t>
      </w:r>
      <w:r w:rsidR="009B66B3" w:rsidRPr="0043257D">
        <w:rPr>
          <w:sz w:val="24"/>
          <w:szCs w:val="24"/>
          <w:lang w:val="en-US"/>
        </w:rPr>
        <w:t>Siemens</w:t>
      </w:r>
      <w:r w:rsidRPr="0043257D">
        <w:rPr>
          <w:sz w:val="24"/>
          <w:szCs w:val="24"/>
          <w:lang w:val="en-US"/>
        </w:rPr>
        <w:t xml:space="preserve"> </w:t>
      </w:r>
      <w:r w:rsidR="006E7682">
        <w:rPr>
          <w:sz w:val="24"/>
          <w:szCs w:val="24"/>
          <w:lang w:val="en-US"/>
        </w:rPr>
        <w:t xml:space="preserve">Energy </w:t>
      </w:r>
      <w:r w:rsidR="00952E45">
        <w:rPr>
          <w:sz w:val="24"/>
          <w:szCs w:val="24"/>
          <w:lang w:val="en-US"/>
        </w:rPr>
        <w:t>SDP-9 sensors.</w:t>
      </w:r>
    </w:p>
    <w:p w14:paraId="3072AE30" w14:textId="02220722" w:rsidR="006D1AD1" w:rsidRPr="0043257D" w:rsidRDefault="00DE7842" w:rsidP="006D1AD1">
      <w:pPr>
        <w:pStyle w:val="Heading1"/>
        <w:rPr>
          <w:lang w:val="en-US"/>
        </w:rPr>
      </w:pPr>
      <w:bookmarkStart w:id="1" w:name="_Toc74817302"/>
      <w:r>
        <w:rPr>
          <w:lang w:val="en-US"/>
        </w:rPr>
        <w:t>D</w:t>
      </w:r>
      <w:r w:rsidR="006D1AD1" w:rsidRPr="0043257D">
        <w:rPr>
          <w:lang w:val="en-US"/>
        </w:rPr>
        <w:t>efinitions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709"/>
        <w:gridCol w:w="6690"/>
      </w:tblGrid>
      <w:tr w:rsidR="00407BA6" w14:paraId="56134B09" w14:textId="77777777" w:rsidTr="00952E45">
        <w:tc>
          <w:tcPr>
            <w:tcW w:w="2263" w:type="dxa"/>
          </w:tcPr>
          <w:p w14:paraId="0C3135B5" w14:textId="77777777" w:rsidR="00407BA6" w:rsidRPr="00315C41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315C41">
              <w:rPr>
                <w:b/>
                <w:bCs/>
                <w:sz w:val="24"/>
                <w:szCs w:val="24"/>
                <w:lang w:val="en-US"/>
              </w:rPr>
              <w:t>Abbreviation</w:t>
            </w:r>
          </w:p>
        </w:tc>
        <w:tc>
          <w:tcPr>
            <w:tcW w:w="709" w:type="dxa"/>
          </w:tcPr>
          <w:p w14:paraId="56E608B1" w14:textId="77777777" w:rsidR="00407BA6" w:rsidRPr="00315C41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6690" w:type="dxa"/>
          </w:tcPr>
          <w:p w14:paraId="51E84105" w14:textId="77777777" w:rsidR="00407BA6" w:rsidRPr="00315C41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b/>
                <w:bCs/>
                <w:sz w:val="24"/>
                <w:szCs w:val="24"/>
                <w:lang w:val="en-US"/>
              </w:rPr>
            </w:pPr>
            <w:r w:rsidRPr="00315C41">
              <w:rPr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407BA6" w14:paraId="14E65A39" w14:textId="77777777" w:rsidTr="00315C41">
        <w:trPr>
          <w:trHeight w:val="151"/>
        </w:trPr>
        <w:tc>
          <w:tcPr>
            <w:tcW w:w="2263" w:type="dxa"/>
          </w:tcPr>
          <w:p w14:paraId="3D327987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709" w:type="dxa"/>
          </w:tcPr>
          <w:p w14:paraId="546D010A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</w:p>
        </w:tc>
        <w:tc>
          <w:tcPr>
            <w:tcW w:w="6690" w:type="dxa"/>
          </w:tcPr>
          <w:p w14:paraId="74CDC408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</w:p>
        </w:tc>
      </w:tr>
      <w:tr w:rsidR="00407BA6" w14:paraId="04A65D4C" w14:textId="77777777" w:rsidTr="00952E45">
        <w:tc>
          <w:tcPr>
            <w:tcW w:w="2263" w:type="dxa"/>
          </w:tcPr>
          <w:p w14:paraId="64200529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CR</w:t>
            </w:r>
          </w:p>
        </w:tc>
        <w:tc>
          <w:tcPr>
            <w:tcW w:w="709" w:type="dxa"/>
          </w:tcPr>
          <w:p w14:paraId="3B72E889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424FA629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Calibrated Range</w:t>
            </w:r>
          </w:p>
        </w:tc>
      </w:tr>
      <w:tr w:rsidR="00407BA6" w14:paraId="23584479" w14:textId="77777777" w:rsidTr="00952E45">
        <w:tc>
          <w:tcPr>
            <w:tcW w:w="2263" w:type="dxa"/>
          </w:tcPr>
          <w:p w14:paraId="7D55DD62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DP</w:t>
            </w:r>
          </w:p>
        </w:tc>
        <w:tc>
          <w:tcPr>
            <w:tcW w:w="709" w:type="dxa"/>
          </w:tcPr>
          <w:p w14:paraId="621B0251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4134D83C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Differential Pressure</w:t>
            </w:r>
          </w:p>
        </w:tc>
      </w:tr>
      <w:tr w:rsidR="00407BA6" w14:paraId="35BA8DCB" w14:textId="77777777" w:rsidTr="00952E45">
        <w:tc>
          <w:tcPr>
            <w:tcW w:w="2263" w:type="dxa"/>
          </w:tcPr>
          <w:p w14:paraId="0C47A529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FS</w:t>
            </w:r>
          </w:p>
        </w:tc>
        <w:tc>
          <w:tcPr>
            <w:tcW w:w="709" w:type="dxa"/>
          </w:tcPr>
          <w:p w14:paraId="3397C926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610C7392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Full Scale</w:t>
            </w:r>
          </w:p>
        </w:tc>
      </w:tr>
      <w:tr w:rsidR="00407BA6" w14:paraId="6A5FA20F" w14:textId="77777777" w:rsidTr="00952E45">
        <w:tc>
          <w:tcPr>
            <w:tcW w:w="2263" w:type="dxa"/>
          </w:tcPr>
          <w:p w14:paraId="50DE71D9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HP</w:t>
            </w:r>
          </w:p>
        </w:tc>
        <w:tc>
          <w:tcPr>
            <w:tcW w:w="709" w:type="dxa"/>
          </w:tcPr>
          <w:p w14:paraId="00C26827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3D225D3C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High Pressure</w:t>
            </w:r>
          </w:p>
        </w:tc>
      </w:tr>
      <w:tr w:rsidR="00407BA6" w14:paraId="1676D3AE" w14:textId="77777777" w:rsidTr="00952E45">
        <w:tc>
          <w:tcPr>
            <w:tcW w:w="2263" w:type="dxa"/>
          </w:tcPr>
          <w:p w14:paraId="71D907E4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LP</w:t>
            </w:r>
          </w:p>
        </w:tc>
        <w:tc>
          <w:tcPr>
            <w:tcW w:w="709" w:type="dxa"/>
          </w:tcPr>
          <w:p w14:paraId="2E10ABFE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50A2F3FB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Low Pressure</w:t>
            </w:r>
          </w:p>
        </w:tc>
      </w:tr>
      <w:tr w:rsidR="00407BA6" w14:paraId="0D0CFD3D" w14:textId="77777777" w:rsidTr="00952E45">
        <w:tc>
          <w:tcPr>
            <w:tcW w:w="2263" w:type="dxa"/>
          </w:tcPr>
          <w:p w14:paraId="67A37879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</w:t>
            </w:r>
          </w:p>
        </w:tc>
        <w:tc>
          <w:tcPr>
            <w:tcW w:w="709" w:type="dxa"/>
          </w:tcPr>
          <w:p w14:paraId="0551B7FE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2B0C2C52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Metre</w:t>
            </w:r>
            <w:proofErr w:type="spellEnd"/>
          </w:p>
        </w:tc>
      </w:tr>
      <w:tr w:rsidR="00407BA6" w14:paraId="0A02C1C6" w14:textId="77777777" w:rsidTr="00952E45">
        <w:tc>
          <w:tcPr>
            <w:tcW w:w="2263" w:type="dxa"/>
          </w:tcPr>
          <w:p w14:paraId="465BD085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PT</w:t>
            </w:r>
          </w:p>
        </w:tc>
        <w:tc>
          <w:tcPr>
            <w:tcW w:w="709" w:type="dxa"/>
          </w:tcPr>
          <w:p w14:paraId="4B5B6378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0C03D4AE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Pressure Transmitter</w:t>
            </w:r>
          </w:p>
        </w:tc>
      </w:tr>
      <w:tr w:rsidR="004D2429" w14:paraId="3BCADC18" w14:textId="77777777" w:rsidTr="00952E45">
        <w:tc>
          <w:tcPr>
            <w:tcW w:w="2263" w:type="dxa"/>
          </w:tcPr>
          <w:p w14:paraId="4C024E02" w14:textId="3D809130" w:rsidR="004D2429" w:rsidRDefault="004D2429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</w:t>
            </w:r>
          </w:p>
        </w:tc>
        <w:tc>
          <w:tcPr>
            <w:tcW w:w="709" w:type="dxa"/>
          </w:tcPr>
          <w:p w14:paraId="0F777992" w14:textId="084EB8E1" w:rsidR="004D2429" w:rsidRDefault="004D2429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757F9D85" w14:textId="11589A07" w:rsidR="004D2429" w:rsidRDefault="004D2429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Temperature Element</w:t>
            </w:r>
          </w:p>
        </w:tc>
      </w:tr>
      <w:tr w:rsidR="00407BA6" w14:paraId="08D7AAEA" w14:textId="77777777" w:rsidTr="00952E45">
        <w:tc>
          <w:tcPr>
            <w:tcW w:w="2263" w:type="dxa"/>
          </w:tcPr>
          <w:p w14:paraId="7AE1C013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TT</w:t>
            </w:r>
          </w:p>
        </w:tc>
        <w:tc>
          <w:tcPr>
            <w:tcW w:w="709" w:type="dxa"/>
          </w:tcPr>
          <w:p w14:paraId="4192810E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2C6DBC25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Temperature Transmitter</w:t>
            </w:r>
          </w:p>
        </w:tc>
      </w:tr>
      <w:tr w:rsidR="00407BA6" w:rsidRPr="00A95A42" w14:paraId="7A58801C" w14:textId="77777777" w:rsidTr="00952E45">
        <w:tc>
          <w:tcPr>
            <w:tcW w:w="2263" w:type="dxa"/>
          </w:tcPr>
          <w:p w14:paraId="54C493D2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URL</w:t>
            </w:r>
          </w:p>
        </w:tc>
        <w:tc>
          <w:tcPr>
            <w:tcW w:w="709" w:type="dxa"/>
          </w:tcPr>
          <w:p w14:paraId="1467BDB4" w14:textId="77777777" w:rsidR="00407BA6" w:rsidRDefault="00407BA6" w:rsidP="006D1AD1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6AE550C5" w14:textId="77777777" w:rsidR="00407BA6" w:rsidRPr="0043257D" w:rsidRDefault="00407BA6" w:rsidP="00952E45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8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Upper Range Limit</w:t>
            </w:r>
          </w:p>
        </w:tc>
      </w:tr>
      <w:tr w:rsidR="00407BA6" w:rsidRPr="00F17C05" w14:paraId="2AC9CE02" w14:textId="77777777" w:rsidTr="00952E45">
        <w:tc>
          <w:tcPr>
            <w:tcW w:w="2263" w:type="dxa"/>
          </w:tcPr>
          <w:p w14:paraId="3354C030" w14:textId="791E43C4" w:rsidR="00407BA6" w:rsidRDefault="00407BA6" w:rsidP="00407BA6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Total error band</w:t>
            </w:r>
          </w:p>
        </w:tc>
        <w:tc>
          <w:tcPr>
            <w:tcW w:w="709" w:type="dxa"/>
          </w:tcPr>
          <w:p w14:paraId="555DBF5D" w14:textId="191ABDC0" w:rsidR="00407BA6" w:rsidRDefault="00407BA6" w:rsidP="00407BA6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:</w:t>
            </w:r>
          </w:p>
        </w:tc>
        <w:tc>
          <w:tcPr>
            <w:tcW w:w="6690" w:type="dxa"/>
          </w:tcPr>
          <w:p w14:paraId="08832908" w14:textId="31EE38DB" w:rsidR="00407BA6" w:rsidRDefault="00407BA6" w:rsidP="00407BA6">
            <w:pPr>
              <w:tabs>
                <w:tab w:val="left" w:pos="3544"/>
                <w:tab w:val="left" w:pos="4786"/>
                <w:tab w:val="left" w:pos="6323"/>
              </w:tabs>
              <w:spacing w:line="240" w:lineRule="exact"/>
              <w:ind w:left="8"/>
              <w:rPr>
                <w:sz w:val="24"/>
                <w:szCs w:val="24"/>
                <w:lang w:val="en-US"/>
              </w:rPr>
            </w:pPr>
            <w:r w:rsidRPr="0043257D">
              <w:rPr>
                <w:sz w:val="24"/>
                <w:szCs w:val="24"/>
                <w:lang w:val="en-US"/>
              </w:rPr>
              <w:t>Includes hysteresis, linearity, repeatability, zero/span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43257D">
              <w:rPr>
                <w:sz w:val="24"/>
                <w:szCs w:val="24"/>
                <w:lang w:val="en-US"/>
              </w:rPr>
              <w:t>effects, supply voltage sensitivity, temperature effects over calibrated temperature range.</w:t>
            </w:r>
          </w:p>
        </w:tc>
      </w:tr>
    </w:tbl>
    <w:p w14:paraId="0CBAF07A" w14:textId="16627CDD" w:rsidR="00965301" w:rsidRDefault="00DE7842" w:rsidP="005C11B1">
      <w:pPr>
        <w:pStyle w:val="Heading1"/>
        <w:rPr>
          <w:lang w:val="en-US"/>
        </w:rPr>
      </w:pPr>
      <w:bookmarkStart w:id="2" w:name="_Toc74817303"/>
      <w:r>
        <w:rPr>
          <w:lang w:val="en-US"/>
        </w:rPr>
        <w:t>Sensor summary</w:t>
      </w:r>
      <w:bookmarkEnd w:id="2"/>
    </w:p>
    <w:p w14:paraId="6AE897CB" w14:textId="77F6F517" w:rsidR="004D2429" w:rsidRDefault="00952E45" w:rsidP="005C11B1">
      <w:pPr>
        <w:ind w:left="0"/>
        <w:rPr>
          <w:rFonts w:eastAsiaTheme="minorHAnsi" w:cs="Arial"/>
          <w:sz w:val="24"/>
          <w:szCs w:val="24"/>
          <w:lang w:val="en-US" w:eastAsia="en-US"/>
        </w:rPr>
      </w:pPr>
      <w:r>
        <w:rPr>
          <w:sz w:val="24"/>
          <w:lang w:val="en-US"/>
        </w:rPr>
        <w:t xml:space="preserve">The SDP-9 </w:t>
      </w:r>
      <w:r w:rsidRPr="00FE77FB">
        <w:rPr>
          <w:rFonts w:cs="Arial"/>
          <w:sz w:val="24"/>
          <w:szCs w:val="24"/>
          <w:lang w:val="en-US"/>
        </w:rPr>
        <w:t xml:space="preserve">sensor </w:t>
      </w:r>
      <w:r w:rsidR="007F28F2" w:rsidRPr="00FE77FB">
        <w:rPr>
          <w:rFonts w:eastAsiaTheme="minorHAnsi" w:cs="Arial"/>
          <w:sz w:val="24"/>
          <w:szCs w:val="24"/>
          <w:lang w:val="en-US" w:eastAsia="en-US"/>
        </w:rPr>
        <w:t xml:space="preserve">is designed </w:t>
      </w:r>
      <w:r w:rsidR="004D2429">
        <w:rPr>
          <w:rFonts w:eastAsiaTheme="minorHAnsi" w:cs="Arial"/>
          <w:sz w:val="24"/>
          <w:szCs w:val="24"/>
          <w:lang w:val="en-US" w:eastAsia="en-US"/>
        </w:rPr>
        <w:t>to be used within a subsea flow measurement system.</w:t>
      </w:r>
    </w:p>
    <w:p w14:paraId="5C996369" w14:textId="6A197260" w:rsidR="004D2429" w:rsidRDefault="007F28F2" w:rsidP="005C11B1">
      <w:pPr>
        <w:ind w:left="0"/>
        <w:rPr>
          <w:rFonts w:eastAsiaTheme="minorHAnsi" w:cs="Arial"/>
          <w:sz w:val="24"/>
          <w:szCs w:val="24"/>
          <w:lang w:val="en-US" w:eastAsia="en-US"/>
        </w:rPr>
      </w:pPr>
      <w:r w:rsidRPr="00FE77FB">
        <w:rPr>
          <w:rFonts w:eastAsiaTheme="minorHAnsi" w:cs="Arial"/>
          <w:sz w:val="24"/>
          <w:szCs w:val="24"/>
          <w:lang w:val="en-US" w:eastAsia="en-US"/>
        </w:rPr>
        <w:t xml:space="preserve">The product </w:t>
      </w:r>
      <w:r w:rsidR="00FE77FB" w:rsidRPr="00FE77FB">
        <w:rPr>
          <w:rFonts w:eastAsiaTheme="minorHAnsi" w:cs="Arial"/>
          <w:sz w:val="24"/>
          <w:szCs w:val="24"/>
          <w:lang w:val="en-US" w:eastAsia="en-US"/>
        </w:rPr>
        <w:t xml:space="preserve">consists of a </w:t>
      </w:r>
      <w:r w:rsidR="00212D38">
        <w:rPr>
          <w:rFonts w:eastAsiaTheme="minorHAnsi" w:cs="Arial"/>
          <w:sz w:val="24"/>
          <w:szCs w:val="24"/>
          <w:lang w:val="en-US" w:eastAsia="en-US"/>
        </w:rPr>
        <w:t xml:space="preserve">subsea </w:t>
      </w:r>
      <w:r w:rsidR="00FE77FB" w:rsidRPr="00FE77FB">
        <w:rPr>
          <w:rFonts w:eastAsiaTheme="minorHAnsi" w:cs="Arial"/>
          <w:sz w:val="24"/>
          <w:szCs w:val="24"/>
          <w:lang w:val="en-US" w:eastAsia="en-US"/>
        </w:rPr>
        <w:t>transmitter housing containing a</w:t>
      </w:r>
      <w:r w:rsidR="00212D38">
        <w:rPr>
          <w:rFonts w:eastAsiaTheme="minorHAnsi" w:cs="Arial"/>
          <w:sz w:val="24"/>
          <w:szCs w:val="24"/>
          <w:lang w:val="en-US" w:eastAsia="en-US"/>
        </w:rPr>
        <w:t xml:space="preserve"> </w:t>
      </w:r>
      <w:r w:rsidR="00EF4943">
        <w:rPr>
          <w:rFonts w:eastAsiaTheme="minorHAnsi" w:cs="Arial"/>
          <w:sz w:val="24"/>
          <w:szCs w:val="24"/>
          <w:lang w:val="en-US" w:eastAsia="en-US"/>
        </w:rPr>
        <w:t>DP</w:t>
      </w:r>
      <w:r w:rsidR="00212D38">
        <w:rPr>
          <w:rFonts w:eastAsiaTheme="minorHAnsi" w:cs="Arial"/>
          <w:sz w:val="24"/>
          <w:szCs w:val="24"/>
          <w:lang w:val="en-US" w:eastAsia="en-US"/>
        </w:rPr>
        <w:t xml:space="preserve"> sensor and a</w:t>
      </w:r>
      <w:r w:rsidR="00FE77FB" w:rsidRPr="00FE77FB">
        <w:rPr>
          <w:rFonts w:eastAsiaTheme="minorHAnsi" w:cs="Arial"/>
          <w:sz w:val="24"/>
          <w:szCs w:val="24"/>
          <w:lang w:val="en-US" w:eastAsia="en-US"/>
        </w:rPr>
        <w:t xml:space="preserve"> </w:t>
      </w:r>
      <w:r w:rsidR="00EF4943">
        <w:rPr>
          <w:rFonts w:eastAsiaTheme="minorHAnsi" w:cs="Arial"/>
          <w:sz w:val="24"/>
          <w:szCs w:val="24"/>
          <w:lang w:val="en-US" w:eastAsia="en-US"/>
        </w:rPr>
        <w:t xml:space="preserve">PT </w:t>
      </w:r>
      <w:r w:rsidR="00FE77FB" w:rsidRPr="00FE77FB">
        <w:rPr>
          <w:rFonts w:eastAsiaTheme="minorHAnsi" w:cs="Arial"/>
          <w:sz w:val="24"/>
          <w:szCs w:val="24"/>
          <w:lang w:val="en-US" w:eastAsia="en-US"/>
        </w:rPr>
        <w:t xml:space="preserve">line pressure sensor. </w:t>
      </w:r>
    </w:p>
    <w:p w14:paraId="0374A2FF" w14:textId="77777777" w:rsidR="004D2429" w:rsidRDefault="004D2429" w:rsidP="005C11B1">
      <w:pPr>
        <w:ind w:left="0"/>
        <w:rPr>
          <w:rFonts w:eastAsiaTheme="minorHAnsi" w:cs="Arial"/>
          <w:sz w:val="24"/>
          <w:szCs w:val="24"/>
          <w:lang w:val="en-US" w:eastAsia="en-US"/>
        </w:rPr>
      </w:pPr>
    </w:p>
    <w:p w14:paraId="524E7F55" w14:textId="22A39741" w:rsidR="004D2429" w:rsidRDefault="00FE77FB" w:rsidP="005C11B1">
      <w:pPr>
        <w:ind w:left="0"/>
        <w:rPr>
          <w:rFonts w:eastAsiaTheme="minorHAnsi" w:cs="Arial"/>
          <w:sz w:val="24"/>
          <w:szCs w:val="24"/>
          <w:lang w:val="en-US" w:eastAsia="en-US"/>
        </w:rPr>
      </w:pPr>
      <w:r w:rsidRPr="00FE77FB">
        <w:rPr>
          <w:rFonts w:eastAsiaTheme="minorHAnsi" w:cs="Arial"/>
          <w:sz w:val="24"/>
          <w:szCs w:val="24"/>
          <w:lang w:val="en-US" w:eastAsia="en-US"/>
        </w:rPr>
        <w:t xml:space="preserve">The differential pressure is measured </w:t>
      </w:r>
      <w:r w:rsidR="004D2429">
        <w:rPr>
          <w:rFonts w:eastAsiaTheme="minorHAnsi" w:cs="Arial"/>
          <w:sz w:val="24"/>
          <w:szCs w:val="24"/>
          <w:lang w:val="en-US" w:eastAsia="en-US"/>
        </w:rPr>
        <w:t>via the DP sensor between the remote seals</w:t>
      </w:r>
      <w:r w:rsidR="00B9569E">
        <w:rPr>
          <w:rFonts w:eastAsiaTheme="minorHAnsi" w:cs="Arial"/>
          <w:sz w:val="24"/>
          <w:szCs w:val="24"/>
          <w:lang w:val="en-US" w:eastAsia="en-US"/>
        </w:rPr>
        <w:t>.</w:t>
      </w:r>
    </w:p>
    <w:p w14:paraId="4DEDC4E6" w14:textId="4A642E10" w:rsidR="00212D38" w:rsidRDefault="00315C41" w:rsidP="005C11B1">
      <w:pPr>
        <w:ind w:left="0"/>
        <w:rPr>
          <w:rFonts w:eastAsiaTheme="minorHAnsi" w:cs="Arial"/>
          <w:sz w:val="24"/>
          <w:szCs w:val="24"/>
          <w:lang w:val="en-US" w:eastAsia="en-US"/>
        </w:rPr>
      </w:pPr>
      <w:r>
        <w:rPr>
          <w:rFonts w:eastAsiaTheme="minorHAnsi" w:cs="Arial"/>
          <w:sz w:val="24"/>
          <w:szCs w:val="24"/>
          <w:lang w:val="en-US" w:eastAsia="en-US"/>
        </w:rPr>
        <w:t xml:space="preserve">The line pressure </w:t>
      </w:r>
      <w:r w:rsidR="00212D38">
        <w:rPr>
          <w:rFonts w:eastAsiaTheme="minorHAnsi" w:cs="Arial"/>
          <w:sz w:val="24"/>
          <w:szCs w:val="24"/>
          <w:lang w:val="en-US" w:eastAsia="en-US"/>
        </w:rPr>
        <w:t xml:space="preserve">also utilizes the capillary system to give an additional pressure signal </w:t>
      </w:r>
      <w:r w:rsidR="00EF4943">
        <w:rPr>
          <w:rFonts w:eastAsiaTheme="minorHAnsi" w:cs="Arial"/>
          <w:sz w:val="24"/>
          <w:szCs w:val="24"/>
          <w:lang w:val="en-US" w:eastAsia="en-US"/>
        </w:rPr>
        <w:t xml:space="preserve">to the PT </w:t>
      </w:r>
      <w:r w:rsidR="00212D38">
        <w:rPr>
          <w:rFonts w:eastAsiaTheme="minorHAnsi" w:cs="Arial"/>
          <w:sz w:val="24"/>
          <w:szCs w:val="24"/>
          <w:lang w:val="en-US" w:eastAsia="en-US"/>
        </w:rPr>
        <w:t>from either remote seal (LP or HP).</w:t>
      </w:r>
    </w:p>
    <w:p w14:paraId="5E032A72" w14:textId="77777777" w:rsidR="00407BA6" w:rsidRDefault="00407BA6" w:rsidP="005C11B1">
      <w:pPr>
        <w:ind w:left="0"/>
        <w:rPr>
          <w:rFonts w:eastAsiaTheme="minorHAnsi" w:cs="Arial"/>
          <w:sz w:val="24"/>
          <w:szCs w:val="24"/>
          <w:lang w:val="en-US" w:eastAsia="en-US"/>
        </w:rPr>
      </w:pPr>
    </w:p>
    <w:p w14:paraId="20D7A769" w14:textId="1FDA6FB9" w:rsidR="00315C41" w:rsidRPr="004D2429" w:rsidRDefault="004D2429">
      <w:pPr>
        <w:ind w:left="0"/>
        <w:rPr>
          <w:rFonts w:eastAsiaTheme="minorHAnsi" w:cs="Arial"/>
          <w:sz w:val="24"/>
          <w:szCs w:val="24"/>
          <w:lang w:val="en-US" w:eastAsia="en-US"/>
        </w:rPr>
      </w:pPr>
      <w:r>
        <w:rPr>
          <w:rFonts w:eastAsiaTheme="minorHAnsi" w:cs="Arial"/>
          <w:sz w:val="24"/>
          <w:szCs w:val="24"/>
          <w:lang w:val="en-US" w:eastAsia="en-US"/>
        </w:rPr>
        <w:t>In addition to line pressure and DP measurement, the 12-pin penetrator have 2 pins dedicated to an optional remote temperature sensor.</w:t>
      </w:r>
      <w:r w:rsidR="00315C41">
        <w:rPr>
          <w:b/>
          <w:sz w:val="24"/>
          <w:lang w:val="en-US"/>
        </w:rPr>
        <w:br w:type="page"/>
      </w:r>
    </w:p>
    <w:p w14:paraId="6FC3EE90" w14:textId="18561010" w:rsidR="008062AA" w:rsidRDefault="00555DDD" w:rsidP="008062AA">
      <w:pPr>
        <w:pStyle w:val="Heading1"/>
        <w:rPr>
          <w:lang w:val="en-US"/>
        </w:rPr>
      </w:pPr>
      <w:bookmarkStart w:id="3" w:name="_Toc74817304"/>
      <w:r>
        <w:rPr>
          <w:lang w:val="en-US"/>
        </w:rPr>
        <w:lastRenderedPageBreak/>
        <w:t>General specification</w:t>
      </w:r>
      <w:bookmarkEnd w:id="3"/>
    </w:p>
    <w:p w14:paraId="38B2F700" w14:textId="014C670E" w:rsidR="008062AA" w:rsidRPr="008062AA" w:rsidRDefault="008062AA" w:rsidP="008062AA">
      <w:pPr>
        <w:rPr>
          <w:lang w:val="en-US"/>
        </w:rPr>
      </w:pPr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4235"/>
        <w:gridCol w:w="1417"/>
      </w:tblGrid>
      <w:tr w:rsidR="008062AA" w:rsidRPr="0043257D" w14:paraId="7D1C36BA" w14:textId="77777777" w:rsidTr="008062AA">
        <w:tc>
          <w:tcPr>
            <w:tcW w:w="3733" w:type="dxa"/>
            <w:shd w:val="clear" w:color="auto" w:fill="DBE5F1"/>
          </w:tcPr>
          <w:p w14:paraId="7E2EE807" w14:textId="77777777" w:rsidR="008062AA" w:rsidRPr="00DC5876" w:rsidRDefault="008062AA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4235" w:type="dxa"/>
            <w:shd w:val="clear" w:color="auto" w:fill="DBE5F1"/>
          </w:tcPr>
          <w:p w14:paraId="68883FB1" w14:textId="77777777" w:rsidR="008062AA" w:rsidRPr="00DC5876" w:rsidRDefault="008062AA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  <w:tc>
          <w:tcPr>
            <w:tcW w:w="1417" w:type="dxa"/>
            <w:shd w:val="clear" w:color="auto" w:fill="DBE5F1"/>
          </w:tcPr>
          <w:p w14:paraId="4E00507A" w14:textId="77777777" w:rsidR="008062AA" w:rsidRPr="00DC5876" w:rsidRDefault="008062AA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>
              <w:rPr>
                <w:rFonts w:cs="Arial"/>
                <w:b/>
                <w:sz w:val="20"/>
                <w:szCs w:val="24"/>
                <w:lang w:val="en-US"/>
              </w:rPr>
              <w:t>Units</w:t>
            </w:r>
          </w:p>
        </w:tc>
      </w:tr>
      <w:tr w:rsidR="008062AA" w:rsidRPr="0043257D" w14:paraId="50C17C92" w14:textId="77777777" w:rsidTr="008062AA">
        <w:tc>
          <w:tcPr>
            <w:tcW w:w="3733" w:type="dxa"/>
          </w:tcPr>
          <w:p w14:paraId="3E6C78AE" w14:textId="0E1537A3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Ambient temperature</w:t>
            </w:r>
            <w:r w:rsidR="00B37978" w:rsidRPr="00212D38">
              <w:rPr>
                <w:rFonts w:cs="Arial"/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625E6F78" w14:textId="66B477F0" w:rsidR="008062AA" w:rsidRPr="00C1035D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C1035D">
              <w:rPr>
                <w:sz w:val="20"/>
                <w:szCs w:val="24"/>
                <w:lang w:val="en-US"/>
              </w:rPr>
              <w:t xml:space="preserve">-20 to </w:t>
            </w:r>
            <w:r w:rsidR="00D27612">
              <w:rPr>
                <w:sz w:val="20"/>
                <w:szCs w:val="24"/>
                <w:lang w:val="en-US"/>
              </w:rPr>
              <w:t>50</w:t>
            </w:r>
          </w:p>
        </w:tc>
        <w:tc>
          <w:tcPr>
            <w:tcW w:w="1417" w:type="dxa"/>
          </w:tcPr>
          <w:p w14:paraId="5BE73AA4" w14:textId="7FFDBFB6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°</w:t>
            </w:r>
            <w:r w:rsidRPr="00212D38">
              <w:rPr>
                <w:sz w:val="20"/>
                <w:szCs w:val="24"/>
                <w:lang w:val="en-US"/>
              </w:rPr>
              <w:t>C</w:t>
            </w:r>
          </w:p>
        </w:tc>
      </w:tr>
      <w:tr w:rsidR="008062AA" w:rsidRPr="0043257D" w14:paraId="17916A09" w14:textId="77777777" w:rsidTr="008062AA">
        <w:tc>
          <w:tcPr>
            <w:tcW w:w="3733" w:type="dxa"/>
          </w:tcPr>
          <w:p w14:paraId="29D4C276" w14:textId="5F041758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Operating temperature</w:t>
            </w:r>
            <w:r w:rsidR="00B37978" w:rsidRPr="00212D38">
              <w:rPr>
                <w:rFonts w:cs="Arial"/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6234DF0A" w14:textId="76502C2B" w:rsidR="008062AA" w:rsidRPr="00C1035D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C1035D">
              <w:rPr>
                <w:sz w:val="20"/>
                <w:szCs w:val="24"/>
                <w:lang w:val="en-US"/>
              </w:rPr>
              <w:t>-4</w:t>
            </w:r>
            <w:r w:rsidR="00F17C05">
              <w:rPr>
                <w:sz w:val="20"/>
                <w:szCs w:val="24"/>
                <w:lang w:val="en-US"/>
              </w:rPr>
              <w:t>6</w:t>
            </w:r>
            <w:r w:rsidRPr="00C1035D">
              <w:rPr>
                <w:sz w:val="20"/>
                <w:szCs w:val="24"/>
                <w:lang w:val="en-US"/>
              </w:rPr>
              <w:t xml:space="preserve"> to </w:t>
            </w:r>
            <w:r w:rsidR="00F17C05">
              <w:rPr>
                <w:sz w:val="20"/>
                <w:szCs w:val="24"/>
                <w:lang w:val="en-US"/>
              </w:rPr>
              <w:t>205</w:t>
            </w:r>
            <w:r w:rsidR="00D27612">
              <w:rPr>
                <w:sz w:val="20"/>
                <w:szCs w:val="24"/>
                <w:lang w:val="en-US"/>
              </w:rPr>
              <w:t xml:space="preserve"> (Remote seal temperature)</w:t>
            </w:r>
          </w:p>
        </w:tc>
        <w:tc>
          <w:tcPr>
            <w:tcW w:w="1417" w:type="dxa"/>
          </w:tcPr>
          <w:p w14:paraId="215D68FD" w14:textId="3D6513D0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°</w:t>
            </w:r>
            <w:r w:rsidRPr="00212D38">
              <w:rPr>
                <w:sz w:val="20"/>
                <w:szCs w:val="24"/>
                <w:lang w:val="en-US"/>
              </w:rPr>
              <w:t>C</w:t>
            </w:r>
          </w:p>
        </w:tc>
      </w:tr>
      <w:tr w:rsidR="008062AA" w:rsidRPr="0043257D" w14:paraId="1EA7128D" w14:textId="77777777" w:rsidTr="008062AA">
        <w:tc>
          <w:tcPr>
            <w:tcW w:w="3733" w:type="dxa"/>
          </w:tcPr>
          <w:p w14:paraId="409D909E" w14:textId="3B006E79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Storage temperature</w:t>
            </w:r>
            <w:r w:rsidR="00B37978" w:rsidRPr="00212D38">
              <w:rPr>
                <w:rFonts w:cs="Arial"/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77C1E3D3" w14:textId="79AF8E84" w:rsidR="008062AA" w:rsidRPr="00C1035D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C1035D">
              <w:rPr>
                <w:sz w:val="20"/>
                <w:szCs w:val="24"/>
                <w:lang w:val="en-US"/>
              </w:rPr>
              <w:t>-</w:t>
            </w:r>
            <w:r w:rsidR="00D27612">
              <w:rPr>
                <w:sz w:val="20"/>
                <w:szCs w:val="24"/>
                <w:lang w:val="en-US"/>
              </w:rPr>
              <w:t>4</w:t>
            </w:r>
            <w:r w:rsidRPr="00C1035D">
              <w:rPr>
                <w:sz w:val="20"/>
                <w:szCs w:val="24"/>
                <w:lang w:val="en-US"/>
              </w:rPr>
              <w:t xml:space="preserve">0 to </w:t>
            </w:r>
            <w:r w:rsidR="00D27612">
              <w:rPr>
                <w:sz w:val="20"/>
                <w:szCs w:val="24"/>
                <w:lang w:val="en-US"/>
              </w:rPr>
              <w:t>70</w:t>
            </w:r>
          </w:p>
        </w:tc>
        <w:tc>
          <w:tcPr>
            <w:tcW w:w="1417" w:type="dxa"/>
          </w:tcPr>
          <w:p w14:paraId="644DFB1A" w14:textId="69B5E402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°</w:t>
            </w:r>
            <w:r w:rsidRPr="00212D38">
              <w:rPr>
                <w:sz w:val="20"/>
                <w:szCs w:val="24"/>
                <w:lang w:val="en-US"/>
              </w:rPr>
              <w:t>C</w:t>
            </w:r>
          </w:p>
        </w:tc>
      </w:tr>
      <w:tr w:rsidR="008062AA" w:rsidRPr="0043257D" w14:paraId="1E3365E4" w14:textId="77777777" w:rsidTr="008062AA">
        <w:tc>
          <w:tcPr>
            <w:tcW w:w="3733" w:type="dxa"/>
          </w:tcPr>
          <w:p w14:paraId="0A7F799A" w14:textId="1A9AFA31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Design lifetime</w:t>
            </w:r>
            <w:r w:rsidR="00B37978" w:rsidRPr="00212D38">
              <w:rPr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5768BC45" w14:textId="3A86C70B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30</w:t>
            </w:r>
          </w:p>
        </w:tc>
        <w:tc>
          <w:tcPr>
            <w:tcW w:w="1417" w:type="dxa"/>
          </w:tcPr>
          <w:p w14:paraId="680B8D2A" w14:textId="0444FA89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Year</w:t>
            </w:r>
            <w:r w:rsidR="00B37978" w:rsidRPr="00212D38">
              <w:rPr>
                <w:sz w:val="20"/>
                <w:szCs w:val="24"/>
                <w:lang w:val="en-US"/>
              </w:rPr>
              <w:t>s</w:t>
            </w:r>
          </w:p>
        </w:tc>
      </w:tr>
      <w:tr w:rsidR="008062AA" w:rsidRPr="00F17C05" w14:paraId="4C17AE7C" w14:textId="77777777" w:rsidTr="008062AA">
        <w:tc>
          <w:tcPr>
            <w:tcW w:w="3733" w:type="dxa"/>
          </w:tcPr>
          <w:p w14:paraId="34D8A94E" w14:textId="2A2B8F7D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Shock</w:t>
            </w:r>
            <w:r w:rsidR="00B37978" w:rsidRPr="00212D38">
              <w:rPr>
                <w:sz w:val="20"/>
                <w:szCs w:val="24"/>
                <w:lang w:val="en-US"/>
              </w:rPr>
              <w:t>/Vibration/EMC:</w:t>
            </w:r>
          </w:p>
        </w:tc>
        <w:tc>
          <w:tcPr>
            <w:tcW w:w="4235" w:type="dxa"/>
          </w:tcPr>
          <w:p w14:paraId="76E3E821" w14:textId="2B132803" w:rsidR="008062AA" w:rsidRPr="00212D38" w:rsidRDefault="00B37978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According to API 17F 4</w:t>
            </w:r>
            <w:r w:rsidRPr="00212D38">
              <w:rPr>
                <w:rFonts w:cs="Arial"/>
                <w:sz w:val="20"/>
                <w:szCs w:val="24"/>
                <w:vertAlign w:val="superscript"/>
                <w:lang w:val="en-US"/>
              </w:rPr>
              <w:t>th</w:t>
            </w:r>
            <w:r w:rsidRPr="00212D38">
              <w:rPr>
                <w:rFonts w:cs="Arial"/>
                <w:sz w:val="20"/>
                <w:szCs w:val="24"/>
                <w:lang w:val="en-US"/>
              </w:rPr>
              <w:t xml:space="preserve"> Ed.</w:t>
            </w:r>
          </w:p>
        </w:tc>
        <w:tc>
          <w:tcPr>
            <w:tcW w:w="1417" w:type="dxa"/>
          </w:tcPr>
          <w:p w14:paraId="204D2F2E" w14:textId="6B83B27B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</w:p>
        </w:tc>
      </w:tr>
      <w:tr w:rsidR="008062AA" w:rsidRPr="0043257D" w14:paraId="45056CB7" w14:textId="77777777" w:rsidTr="008062AA">
        <w:tc>
          <w:tcPr>
            <w:tcW w:w="3733" w:type="dxa"/>
          </w:tcPr>
          <w:p w14:paraId="2D303054" w14:textId="34A26B4C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Hyperbaric pressure, sensor</w:t>
            </w:r>
            <w:r w:rsidR="00B37978" w:rsidRPr="00212D38">
              <w:rPr>
                <w:rFonts w:cs="Arial"/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2CBAC6BB" w14:textId="01B3AEEC" w:rsidR="008062AA" w:rsidRPr="00212D38" w:rsidRDefault="00B37978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400</w:t>
            </w:r>
            <w:r w:rsidR="008062AA" w:rsidRPr="00212D38">
              <w:rPr>
                <w:sz w:val="20"/>
                <w:szCs w:val="24"/>
                <w:lang w:val="en-US"/>
              </w:rPr>
              <w:t>0</w:t>
            </w:r>
          </w:p>
        </w:tc>
        <w:tc>
          <w:tcPr>
            <w:tcW w:w="1417" w:type="dxa"/>
          </w:tcPr>
          <w:p w14:paraId="1466C0F6" w14:textId="49861298" w:rsidR="008062AA" w:rsidRPr="00212D38" w:rsidRDefault="00B37978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M</w:t>
            </w:r>
          </w:p>
        </w:tc>
      </w:tr>
      <w:tr w:rsidR="008062AA" w:rsidRPr="008062AA" w14:paraId="05EE0C2F" w14:textId="77777777" w:rsidTr="008062AA">
        <w:tc>
          <w:tcPr>
            <w:tcW w:w="3733" w:type="dxa"/>
          </w:tcPr>
          <w:p w14:paraId="7C289007" w14:textId="55FB0392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Hyperbaric pressure, sensor w/ cable</w:t>
            </w:r>
            <w:r w:rsidR="00B37978" w:rsidRPr="00212D38">
              <w:rPr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3B2A5DCB" w14:textId="3E0CB19D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According to manufactures specification</w:t>
            </w:r>
          </w:p>
        </w:tc>
        <w:tc>
          <w:tcPr>
            <w:tcW w:w="1417" w:type="dxa"/>
          </w:tcPr>
          <w:p w14:paraId="635D1B52" w14:textId="77777777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</w:p>
        </w:tc>
      </w:tr>
      <w:tr w:rsidR="008062AA" w:rsidRPr="008062AA" w14:paraId="04F5842F" w14:textId="77777777" w:rsidTr="008062AA">
        <w:tc>
          <w:tcPr>
            <w:tcW w:w="3733" w:type="dxa"/>
          </w:tcPr>
          <w:p w14:paraId="17C07663" w14:textId="19C4E463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High pressure containment</w:t>
            </w:r>
            <w:r w:rsidR="00B37978" w:rsidRPr="00212D38">
              <w:rPr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4D8A7201" w14:textId="76009733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155</w:t>
            </w:r>
            <w:r w:rsidR="00C1035D">
              <w:rPr>
                <w:rFonts w:cs="Arial"/>
                <w:sz w:val="20"/>
                <w:szCs w:val="24"/>
                <w:lang w:val="en-US"/>
              </w:rPr>
              <w:t>2</w:t>
            </w:r>
          </w:p>
        </w:tc>
        <w:tc>
          <w:tcPr>
            <w:tcW w:w="1417" w:type="dxa"/>
          </w:tcPr>
          <w:p w14:paraId="5344797D" w14:textId="4D523E53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Bar</w:t>
            </w:r>
          </w:p>
        </w:tc>
      </w:tr>
      <w:tr w:rsidR="008062AA" w:rsidRPr="00F17C05" w14:paraId="66398A51" w14:textId="77777777" w:rsidTr="008062AA">
        <w:tc>
          <w:tcPr>
            <w:tcW w:w="3733" w:type="dxa"/>
          </w:tcPr>
          <w:p w14:paraId="4685C810" w14:textId="317A7678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212D38">
              <w:rPr>
                <w:sz w:val="20"/>
                <w:szCs w:val="24"/>
                <w:lang w:val="en-US"/>
              </w:rPr>
              <w:t>Surface protection</w:t>
            </w:r>
            <w:r w:rsidR="00B37978" w:rsidRPr="00212D38">
              <w:rPr>
                <w:sz w:val="20"/>
                <w:szCs w:val="24"/>
                <w:lang w:val="en-US"/>
              </w:rPr>
              <w:t>:</w:t>
            </w:r>
          </w:p>
        </w:tc>
        <w:tc>
          <w:tcPr>
            <w:tcW w:w="4235" w:type="dxa"/>
          </w:tcPr>
          <w:p w14:paraId="1558DDD7" w14:textId="52117F14" w:rsidR="008062AA" w:rsidRPr="00212D38" w:rsidRDefault="008062AA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12D38">
              <w:rPr>
                <w:rFonts w:cs="Arial"/>
                <w:sz w:val="20"/>
                <w:szCs w:val="24"/>
                <w:lang w:val="en-US"/>
              </w:rPr>
              <w:t>According to NORSOK M501, System 7</w:t>
            </w:r>
            <w:r w:rsidR="00B37978" w:rsidRPr="00212D38">
              <w:rPr>
                <w:rFonts w:cs="Arial"/>
                <w:sz w:val="20"/>
                <w:szCs w:val="24"/>
                <w:lang w:val="en-US"/>
              </w:rPr>
              <w:t>C</w:t>
            </w:r>
          </w:p>
        </w:tc>
        <w:tc>
          <w:tcPr>
            <w:tcW w:w="1417" w:type="dxa"/>
          </w:tcPr>
          <w:p w14:paraId="0D433449" w14:textId="77777777" w:rsidR="008062AA" w:rsidRPr="00212D38" w:rsidRDefault="008062AA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</w:p>
        </w:tc>
      </w:tr>
    </w:tbl>
    <w:p w14:paraId="01BB0156" w14:textId="4A80F0A2" w:rsidR="008062AA" w:rsidRDefault="008062AA" w:rsidP="008062AA">
      <w:pPr>
        <w:ind w:left="0"/>
        <w:rPr>
          <w:lang w:val="en-US"/>
        </w:rPr>
      </w:pPr>
    </w:p>
    <w:p w14:paraId="4F9C57CF" w14:textId="77777777" w:rsidR="0029491B" w:rsidRDefault="0029491B" w:rsidP="008062AA">
      <w:pPr>
        <w:ind w:left="0"/>
        <w:rPr>
          <w:lang w:val="en-US"/>
        </w:rPr>
      </w:pPr>
    </w:p>
    <w:p w14:paraId="1768277F" w14:textId="31B6989D" w:rsidR="00B37978" w:rsidRPr="00212D38" w:rsidRDefault="00AD4FAB" w:rsidP="00212D38">
      <w:pPr>
        <w:pStyle w:val="Heading1"/>
        <w:rPr>
          <w:lang w:val="en-US"/>
        </w:rPr>
      </w:pPr>
      <w:bookmarkStart w:id="4" w:name="_Toc74817305"/>
      <w:r>
        <w:rPr>
          <w:lang w:val="en-US"/>
        </w:rPr>
        <w:t>DP specification</w:t>
      </w:r>
      <w:bookmarkEnd w:id="4"/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5652"/>
      </w:tblGrid>
      <w:tr w:rsidR="00AD4FAB" w:rsidRPr="0043257D" w14:paraId="70673A15" w14:textId="77777777" w:rsidTr="00AD4FAB">
        <w:trPr>
          <w:trHeight w:val="180"/>
        </w:trPr>
        <w:tc>
          <w:tcPr>
            <w:tcW w:w="3733" w:type="dxa"/>
            <w:shd w:val="clear" w:color="auto" w:fill="DBE5F1"/>
          </w:tcPr>
          <w:p w14:paraId="24FEA90E" w14:textId="77777777" w:rsidR="00AD4FAB" w:rsidRPr="00DC5876" w:rsidRDefault="00AD4FAB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5652" w:type="dxa"/>
            <w:shd w:val="clear" w:color="auto" w:fill="DBE5F1"/>
          </w:tcPr>
          <w:p w14:paraId="58A84138" w14:textId="77777777" w:rsidR="00AD4FAB" w:rsidRPr="00DC5876" w:rsidRDefault="00AD4FAB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</w:tr>
      <w:tr w:rsidR="00AD4FAB" w:rsidRPr="0043257D" w14:paraId="668C297A" w14:textId="77777777" w:rsidTr="00AD4FAB">
        <w:tc>
          <w:tcPr>
            <w:tcW w:w="3733" w:type="dxa"/>
          </w:tcPr>
          <w:p w14:paraId="432C2DCA" w14:textId="77777777" w:rsidR="00AD4FAB" w:rsidRPr="00DC5876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sz w:val="20"/>
                <w:szCs w:val="24"/>
                <w:lang w:val="en-US"/>
              </w:rPr>
              <w:t>Sensing element:</w:t>
            </w:r>
          </w:p>
        </w:tc>
        <w:tc>
          <w:tcPr>
            <w:tcW w:w="5652" w:type="dxa"/>
          </w:tcPr>
          <w:p w14:paraId="10E58975" w14:textId="0F9CBEE6" w:rsidR="00AD4FAB" w:rsidRPr="00DC5876" w:rsidRDefault="00E91FA3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Micro-capacitive silicon sensor</w:t>
            </w:r>
            <w:r w:rsidR="00AD4FAB" w:rsidRPr="00DC5876">
              <w:rPr>
                <w:sz w:val="20"/>
                <w:szCs w:val="24"/>
                <w:lang w:val="en-US"/>
              </w:rPr>
              <w:t xml:space="preserve"> </w:t>
            </w:r>
          </w:p>
        </w:tc>
      </w:tr>
      <w:tr w:rsidR="00AD4FAB" w:rsidRPr="0043257D" w14:paraId="3A2BB956" w14:textId="77777777" w:rsidTr="00AD4FAB">
        <w:tc>
          <w:tcPr>
            <w:tcW w:w="3733" w:type="dxa"/>
          </w:tcPr>
          <w:p w14:paraId="2A202B5A" w14:textId="6EA374CE" w:rsidR="00AD4FAB" w:rsidRPr="00DC5876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Differential pressure range (URL):</w:t>
            </w:r>
          </w:p>
        </w:tc>
        <w:tc>
          <w:tcPr>
            <w:tcW w:w="5652" w:type="dxa"/>
          </w:tcPr>
          <w:p w14:paraId="2F2BE31A" w14:textId="29FFBFB1" w:rsidR="00AD4FAB" w:rsidRPr="00DC5876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0-0</w:t>
            </w:r>
            <w:r w:rsidR="0029491B">
              <w:rPr>
                <w:sz w:val="20"/>
                <w:szCs w:val="24"/>
                <w:lang w:val="en-US"/>
              </w:rPr>
              <w:t>.3</w:t>
            </w:r>
            <w:r>
              <w:rPr>
                <w:sz w:val="20"/>
                <w:szCs w:val="24"/>
                <w:lang w:val="en-US"/>
              </w:rPr>
              <w:t>2 Bar / 0-1</w:t>
            </w:r>
            <w:r w:rsidR="0029491B">
              <w:rPr>
                <w:sz w:val="20"/>
                <w:szCs w:val="24"/>
                <w:lang w:val="en-US"/>
              </w:rPr>
              <w:t>.</w:t>
            </w:r>
            <w:r>
              <w:rPr>
                <w:sz w:val="20"/>
                <w:szCs w:val="24"/>
                <w:lang w:val="en-US"/>
              </w:rPr>
              <w:t>3 Bar / 0-5 Bar / 0-30 Bar</w:t>
            </w:r>
          </w:p>
        </w:tc>
      </w:tr>
      <w:tr w:rsidR="00AD4FAB" w:rsidRPr="0043257D" w14:paraId="47B6B4E2" w14:textId="77777777" w:rsidTr="00AD4FAB">
        <w:tc>
          <w:tcPr>
            <w:tcW w:w="3733" w:type="dxa"/>
          </w:tcPr>
          <w:p w14:paraId="7EEC60B8" w14:textId="1B5A3609" w:rsidR="00AD4FAB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Line pressure range:</w:t>
            </w:r>
          </w:p>
        </w:tc>
        <w:tc>
          <w:tcPr>
            <w:tcW w:w="5652" w:type="dxa"/>
          </w:tcPr>
          <w:p w14:paraId="28581B45" w14:textId="7429F425" w:rsidR="00EF4943" w:rsidRDefault="00EF4943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0-690 Bar</w:t>
            </w:r>
          </w:p>
          <w:p w14:paraId="4D4769E8" w14:textId="6D45C309" w:rsidR="00AD4FAB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0-1035 Bar</w:t>
            </w:r>
          </w:p>
        </w:tc>
      </w:tr>
      <w:tr w:rsidR="00AD4FAB" w:rsidRPr="0043257D" w14:paraId="74D9ACA0" w14:textId="77777777" w:rsidTr="00AD4FAB">
        <w:tc>
          <w:tcPr>
            <w:tcW w:w="3733" w:type="dxa"/>
          </w:tcPr>
          <w:p w14:paraId="3A71FD65" w14:textId="77777777" w:rsidR="00AD4FAB" w:rsidRPr="00DC5876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Maximum overpressure:</w:t>
            </w:r>
          </w:p>
        </w:tc>
        <w:tc>
          <w:tcPr>
            <w:tcW w:w="5652" w:type="dxa"/>
          </w:tcPr>
          <w:p w14:paraId="4212EDC6" w14:textId="3A7A2B8B" w:rsidR="00AD4FAB" w:rsidRPr="00DC5876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155</w:t>
            </w:r>
            <w:r w:rsidR="00C1035D">
              <w:rPr>
                <w:sz w:val="20"/>
                <w:szCs w:val="24"/>
                <w:lang w:val="en-US"/>
              </w:rPr>
              <w:t>2</w:t>
            </w:r>
            <w:r>
              <w:rPr>
                <w:sz w:val="20"/>
                <w:szCs w:val="24"/>
                <w:lang w:val="en-US"/>
              </w:rPr>
              <w:t xml:space="preserve"> Bar</w:t>
            </w:r>
            <w:bookmarkStart w:id="5" w:name="_Ref74817156"/>
            <w:r w:rsidR="00F17C05">
              <w:rPr>
                <w:rStyle w:val="FootnoteReference"/>
                <w:sz w:val="20"/>
                <w:szCs w:val="24"/>
                <w:lang w:val="en-US"/>
              </w:rPr>
              <w:footnoteReference w:id="1"/>
            </w:r>
            <w:bookmarkEnd w:id="5"/>
          </w:p>
        </w:tc>
      </w:tr>
      <w:tr w:rsidR="00AD4FAB" w:rsidRPr="0043257D" w14:paraId="6E4F3D9C" w14:textId="77777777" w:rsidTr="00AD4FAB">
        <w:tc>
          <w:tcPr>
            <w:tcW w:w="3733" w:type="dxa"/>
          </w:tcPr>
          <w:p w14:paraId="5DC06DA2" w14:textId="2F9D14D1" w:rsidR="00AD4FAB" w:rsidRPr="00DC5876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Accuracy:</w:t>
            </w:r>
          </w:p>
        </w:tc>
        <w:tc>
          <w:tcPr>
            <w:tcW w:w="5652" w:type="dxa"/>
          </w:tcPr>
          <w:p w14:paraId="3A3AD544" w14:textId="16570877" w:rsidR="00AD4FAB" w:rsidRPr="00DC5876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±</w:t>
            </w:r>
            <w:r>
              <w:rPr>
                <w:sz w:val="20"/>
                <w:szCs w:val="24"/>
                <w:lang w:val="en-US"/>
              </w:rPr>
              <w:t xml:space="preserve"> 0</w:t>
            </w:r>
            <w:r w:rsidR="0029491B">
              <w:rPr>
                <w:sz w:val="20"/>
                <w:szCs w:val="24"/>
                <w:lang w:val="en-US"/>
              </w:rPr>
              <w:t>.</w:t>
            </w:r>
            <w:r>
              <w:rPr>
                <w:sz w:val="20"/>
                <w:szCs w:val="24"/>
                <w:lang w:val="en-US"/>
              </w:rPr>
              <w:t>065 % Span</w:t>
            </w:r>
            <w:r w:rsidRPr="00DC5876">
              <w:rPr>
                <w:sz w:val="20"/>
                <w:szCs w:val="24"/>
                <w:lang w:val="en-US"/>
              </w:rPr>
              <w:t xml:space="preserve"> </w:t>
            </w:r>
          </w:p>
        </w:tc>
      </w:tr>
      <w:tr w:rsidR="00AD4FAB" w:rsidRPr="0043257D" w14:paraId="76CDCD68" w14:textId="77777777" w:rsidTr="00AD4FAB">
        <w:tc>
          <w:tcPr>
            <w:tcW w:w="3733" w:type="dxa"/>
          </w:tcPr>
          <w:p w14:paraId="70FB6EBF" w14:textId="5B7118B3" w:rsidR="00AD4FAB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Stability (drift):</w:t>
            </w:r>
          </w:p>
        </w:tc>
        <w:tc>
          <w:tcPr>
            <w:tcW w:w="5652" w:type="dxa"/>
          </w:tcPr>
          <w:p w14:paraId="78D496EF" w14:textId="4507EF3F" w:rsidR="00AD4FAB" w:rsidRPr="00DC5876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± 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1% of URL for 24 months</w:t>
            </w:r>
          </w:p>
        </w:tc>
      </w:tr>
      <w:tr w:rsidR="00AD4FAB" w:rsidRPr="00AD4FAB" w14:paraId="340FF10C" w14:textId="77777777" w:rsidTr="00AD4FAB">
        <w:tc>
          <w:tcPr>
            <w:tcW w:w="3733" w:type="dxa"/>
          </w:tcPr>
          <w:p w14:paraId="504E0CF6" w14:textId="5B21AC97" w:rsidR="00AD4FAB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Line pressure effect, Zero, 0-1035 bar</w:t>
            </w:r>
          </w:p>
        </w:tc>
        <w:tc>
          <w:tcPr>
            <w:tcW w:w="5652" w:type="dxa"/>
          </w:tcPr>
          <w:p w14:paraId="5D540EB6" w14:textId="22B165D0" w:rsidR="00AD4FAB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± 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2% of URL/100 bar</w:t>
            </w:r>
          </w:p>
        </w:tc>
      </w:tr>
      <w:tr w:rsidR="00AD4FAB" w:rsidRPr="00AD4FAB" w14:paraId="799C3F5A" w14:textId="77777777" w:rsidTr="00AD4FAB">
        <w:tc>
          <w:tcPr>
            <w:tcW w:w="3733" w:type="dxa"/>
          </w:tcPr>
          <w:p w14:paraId="629F378B" w14:textId="5CA63EAF" w:rsidR="00AD4FAB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Line pressure effect, Span, 0-1035 bar</w:t>
            </w:r>
          </w:p>
        </w:tc>
        <w:tc>
          <w:tcPr>
            <w:tcW w:w="5652" w:type="dxa"/>
          </w:tcPr>
          <w:p w14:paraId="1122B5B4" w14:textId="0D08A046" w:rsidR="00AD4FAB" w:rsidRPr="00AD4FAB" w:rsidRDefault="00AD4FAB" w:rsidP="00AD4FA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 xml:space="preserve">- </w:t>
            </w:r>
            <w:r w:rsidRPr="00AD4FAB">
              <w:rPr>
                <w:sz w:val="20"/>
                <w:szCs w:val="24"/>
                <w:lang w:val="en-US"/>
              </w:rPr>
              <w:t>0</w:t>
            </w:r>
            <w:r w:rsidR="0029491B">
              <w:rPr>
                <w:sz w:val="20"/>
                <w:szCs w:val="24"/>
                <w:lang w:val="en-US"/>
              </w:rPr>
              <w:t>.</w:t>
            </w:r>
            <w:r w:rsidRPr="00AD4FAB">
              <w:rPr>
                <w:sz w:val="20"/>
                <w:szCs w:val="24"/>
                <w:lang w:val="en-US"/>
              </w:rPr>
              <w:t xml:space="preserve">2% </w:t>
            </w:r>
            <w:r w:rsidRPr="00AD4FAB">
              <w:rPr>
                <w:rFonts w:cs="Arial"/>
                <w:sz w:val="20"/>
                <w:szCs w:val="24"/>
                <w:lang w:val="en-US"/>
              </w:rPr>
              <w:t>of Cal. Span/100</w:t>
            </w:r>
            <w:r>
              <w:rPr>
                <w:rFonts w:cs="Arial"/>
                <w:sz w:val="20"/>
                <w:szCs w:val="24"/>
                <w:lang w:val="en-US"/>
              </w:rPr>
              <w:t xml:space="preserve"> </w:t>
            </w:r>
            <w:r w:rsidRPr="00AD4FAB">
              <w:rPr>
                <w:rFonts w:cs="Arial"/>
                <w:sz w:val="20"/>
                <w:szCs w:val="24"/>
                <w:lang w:val="en-US"/>
              </w:rPr>
              <w:t>bar</w:t>
            </w:r>
          </w:p>
        </w:tc>
      </w:tr>
      <w:tr w:rsidR="00AD4FAB" w:rsidRPr="00AD4FAB" w14:paraId="4CBB354C" w14:textId="77777777" w:rsidTr="00AD4FAB">
        <w:tc>
          <w:tcPr>
            <w:tcW w:w="3733" w:type="dxa"/>
          </w:tcPr>
          <w:p w14:paraId="7A376BE2" w14:textId="17BC7EF3" w:rsidR="00AD4FAB" w:rsidRPr="00DC5876" w:rsidRDefault="00AD4FAB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Temperature effect, 0-1035 bar</w:t>
            </w:r>
          </w:p>
        </w:tc>
        <w:tc>
          <w:tcPr>
            <w:tcW w:w="5652" w:type="dxa"/>
          </w:tcPr>
          <w:p w14:paraId="08C64E60" w14:textId="2125BD84" w:rsidR="00AD4FAB" w:rsidRDefault="00AD4FAB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Zero: ± (0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1+0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025 x URL/Span) in % of URL / 28</w:t>
            </w:r>
            <w:r w:rsidR="00B37978">
              <w:rPr>
                <w:rFonts w:cs="Arial"/>
                <w:sz w:val="20"/>
                <w:szCs w:val="24"/>
                <w:lang w:val="en-US"/>
              </w:rPr>
              <w:t>°</w:t>
            </w:r>
            <w:r>
              <w:rPr>
                <w:rFonts w:cs="Arial"/>
                <w:sz w:val="20"/>
                <w:szCs w:val="24"/>
                <w:lang w:val="en-US"/>
              </w:rPr>
              <w:t>C</w:t>
            </w:r>
          </w:p>
          <w:p w14:paraId="700EFD04" w14:textId="4A65FD5D" w:rsidR="00AD4FAB" w:rsidRDefault="00B37978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Total: ± (0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125+0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025 x URL/Span) in % of URL / 28°C</w:t>
            </w:r>
          </w:p>
          <w:p w14:paraId="3B32B79C" w14:textId="175BC86B" w:rsidR="00B37978" w:rsidRPr="00DC5876" w:rsidRDefault="00B37978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Double effect for diaphragm in Hast. C 276 material.</w:t>
            </w:r>
          </w:p>
        </w:tc>
      </w:tr>
    </w:tbl>
    <w:p w14:paraId="1A45BEDF" w14:textId="4089C459" w:rsidR="00AD4FAB" w:rsidRDefault="00AD4FAB" w:rsidP="00AD4FAB">
      <w:pPr>
        <w:rPr>
          <w:lang w:val="en-US"/>
        </w:rPr>
      </w:pPr>
    </w:p>
    <w:p w14:paraId="003E5903" w14:textId="77777777" w:rsidR="0029491B" w:rsidRPr="00AD4FAB" w:rsidRDefault="0029491B" w:rsidP="00FA5E5E">
      <w:pPr>
        <w:ind w:left="0"/>
        <w:rPr>
          <w:lang w:val="en-US"/>
        </w:rPr>
      </w:pPr>
    </w:p>
    <w:p w14:paraId="0B340E44" w14:textId="14C9028C" w:rsidR="00E61DBE" w:rsidRPr="00315C41" w:rsidRDefault="00315C41" w:rsidP="00315C41">
      <w:pPr>
        <w:pStyle w:val="Heading1"/>
        <w:rPr>
          <w:lang w:val="en-US"/>
        </w:rPr>
      </w:pPr>
      <w:bookmarkStart w:id="6" w:name="_Toc74817306"/>
      <w:r>
        <w:rPr>
          <w:lang w:val="en-US"/>
        </w:rPr>
        <w:t>PT/TT</w:t>
      </w:r>
      <w:r w:rsidR="00D42679" w:rsidRPr="0043257D">
        <w:rPr>
          <w:lang w:val="en-US"/>
        </w:rPr>
        <w:t xml:space="preserve"> S</w:t>
      </w:r>
      <w:r w:rsidR="00DE7842">
        <w:rPr>
          <w:lang w:val="en-US"/>
        </w:rPr>
        <w:t>pecification</w:t>
      </w:r>
      <w:bookmarkEnd w:id="6"/>
    </w:p>
    <w:p w14:paraId="0E93262E" w14:textId="281D71D6" w:rsidR="00D42679" w:rsidRPr="0043257D" w:rsidRDefault="007A0BE0" w:rsidP="00E61DBE">
      <w:pPr>
        <w:pStyle w:val="Heading2"/>
        <w:rPr>
          <w:lang w:val="en-US"/>
        </w:rPr>
      </w:pPr>
      <w:bookmarkStart w:id="7" w:name="_Toc74817307"/>
      <w:r>
        <w:rPr>
          <w:lang w:val="en-US"/>
        </w:rPr>
        <w:t>6</w:t>
      </w:r>
      <w:r w:rsidR="00E61DBE">
        <w:rPr>
          <w:lang w:val="en-US"/>
        </w:rPr>
        <w:t>.1</w:t>
      </w:r>
      <w:r w:rsidR="00E61DBE">
        <w:rPr>
          <w:lang w:val="en-US"/>
        </w:rPr>
        <w:tab/>
      </w:r>
      <w:r w:rsidR="00D42679" w:rsidRPr="0043257D">
        <w:rPr>
          <w:lang w:val="en-US"/>
        </w:rPr>
        <w:t>Pressure Sensing Element</w:t>
      </w:r>
      <w:bookmarkEnd w:id="7"/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2392"/>
        <w:gridCol w:w="3260"/>
      </w:tblGrid>
      <w:tr w:rsidR="00555DDD" w:rsidRPr="0043257D" w14:paraId="6C993F88" w14:textId="3F840E73" w:rsidTr="00555DDD">
        <w:tc>
          <w:tcPr>
            <w:tcW w:w="3733" w:type="dxa"/>
            <w:shd w:val="clear" w:color="auto" w:fill="DBE5F1"/>
          </w:tcPr>
          <w:p w14:paraId="3E2C69A2" w14:textId="77777777" w:rsidR="00555DDD" w:rsidRPr="00DC5876" w:rsidRDefault="00555DDD" w:rsidP="0059027B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2392" w:type="dxa"/>
            <w:shd w:val="clear" w:color="auto" w:fill="DBE5F1"/>
          </w:tcPr>
          <w:p w14:paraId="48DD4B29" w14:textId="77777777" w:rsidR="00555DDD" w:rsidRPr="00DC5876" w:rsidRDefault="00555DDD" w:rsidP="0059027B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  <w:tc>
          <w:tcPr>
            <w:tcW w:w="3260" w:type="dxa"/>
            <w:shd w:val="clear" w:color="auto" w:fill="DBE5F1"/>
          </w:tcPr>
          <w:p w14:paraId="482B1D74" w14:textId="1CDC524A" w:rsidR="00555DDD" w:rsidRPr="00DC5876" w:rsidRDefault="002F760C" w:rsidP="0059027B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>
              <w:rPr>
                <w:rFonts w:cs="Arial"/>
                <w:b/>
                <w:sz w:val="20"/>
                <w:szCs w:val="24"/>
                <w:lang w:val="en-US"/>
              </w:rPr>
              <w:t>Units</w:t>
            </w:r>
          </w:p>
        </w:tc>
      </w:tr>
      <w:tr w:rsidR="00555DDD" w:rsidRPr="0043257D" w14:paraId="2E8794E2" w14:textId="3915D683" w:rsidTr="00555DDD">
        <w:tc>
          <w:tcPr>
            <w:tcW w:w="3733" w:type="dxa"/>
          </w:tcPr>
          <w:p w14:paraId="4E2723DD" w14:textId="77777777" w:rsidR="00555DDD" w:rsidRPr="00DC5876" w:rsidRDefault="00555DDD" w:rsidP="0059027B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sz w:val="20"/>
                <w:szCs w:val="24"/>
                <w:lang w:val="en-US"/>
              </w:rPr>
              <w:t>Sensing element:</w:t>
            </w:r>
          </w:p>
        </w:tc>
        <w:tc>
          <w:tcPr>
            <w:tcW w:w="2392" w:type="dxa"/>
          </w:tcPr>
          <w:p w14:paraId="4E97BF02" w14:textId="77777777" w:rsidR="00555DDD" w:rsidRPr="00DC5876" w:rsidRDefault="00555DDD" w:rsidP="0059027B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DC5876">
              <w:rPr>
                <w:sz w:val="20"/>
                <w:szCs w:val="24"/>
                <w:lang w:val="en-US"/>
              </w:rPr>
              <w:t xml:space="preserve">Sputtered </w:t>
            </w:r>
            <w:proofErr w:type="spellStart"/>
            <w:r w:rsidRPr="00DC5876">
              <w:rPr>
                <w:sz w:val="20"/>
                <w:szCs w:val="24"/>
                <w:lang w:val="en-US"/>
              </w:rPr>
              <w:t>Thinfilm</w:t>
            </w:r>
            <w:proofErr w:type="spellEnd"/>
            <w:r w:rsidRPr="00DC5876">
              <w:rPr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15D34499" w14:textId="77777777" w:rsidR="00555DDD" w:rsidRPr="00DC5876" w:rsidRDefault="00555DDD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</w:p>
        </w:tc>
      </w:tr>
      <w:tr w:rsidR="00555DDD" w:rsidRPr="0043257D" w14:paraId="1D12BFD8" w14:textId="64FB4F5C" w:rsidTr="00555DDD">
        <w:tc>
          <w:tcPr>
            <w:tcW w:w="3733" w:type="dxa"/>
          </w:tcPr>
          <w:p w14:paraId="0FF6A47D" w14:textId="4BFF672B" w:rsidR="00555DDD" w:rsidRPr="00DC5876" w:rsidRDefault="002F760C" w:rsidP="0059027B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Pressure range:</w:t>
            </w:r>
          </w:p>
        </w:tc>
        <w:tc>
          <w:tcPr>
            <w:tcW w:w="2392" w:type="dxa"/>
          </w:tcPr>
          <w:p w14:paraId="6AB2A908" w14:textId="491910FA" w:rsidR="00EF4943" w:rsidRDefault="00EF4943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0-690</w:t>
            </w:r>
          </w:p>
          <w:p w14:paraId="04110C55" w14:textId="088829A7" w:rsidR="00555DDD" w:rsidRPr="00DC5876" w:rsidRDefault="002F760C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0-1035</w:t>
            </w:r>
          </w:p>
        </w:tc>
        <w:tc>
          <w:tcPr>
            <w:tcW w:w="3260" w:type="dxa"/>
          </w:tcPr>
          <w:p w14:paraId="4A380027" w14:textId="77777777" w:rsidR="00555DDD" w:rsidRDefault="002F760C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Bara</w:t>
            </w:r>
          </w:p>
          <w:p w14:paraId="18207BF4" w14:textId="540BAD59" w:rsidR="00EF4943" w:rsidRPr="00DC5876" w:rsidRDefault="00EF4943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Bara</w:t>
            </w:r>
          </w:p>
        </w:tc>
      </w:tr>
      <w:tr w:rsidR="00555DDD" w:rsidRPr="0043257D" w14:paraId="388727A8" w14:textId="313FF8F6" w:rsidTr="00555DDD">
        <w:tc>
          <w:tcPr>
            <w:tcW w:w="3733" w:type="dxa"/>
          </w:tcPr>
          <w:p w14:paraId="236AFFAB" w14:textId="55CB07E3" w:rsidR="00555DDD" w:rsidRPr="00DC5876" w:rsidRDefault="002F760C" w:rsidP="0059027B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Maximum overpressure:</w:t>
            </w:r>
          </w:p>
        </w:tc>
        <w:tc>
          <w:tcPr>
            <w:tcW w:w="2392" w:type="dxa"/>
          </w:tcPr>
          <w:p w14:paraId="5ADF031C" w14:textId="1BF636B1" w:rsidR="00555DDD" w:rsidRPr="00DC5876" w:rsidRDefault="002F760C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155</w:t>
            </w:r>
            <w:r w:rsidR="00212D38">
              <w:rPr>
                <w:sz w:val="20"/>
                <w:szCs w:val="24"/>
                <w:lang w:val="en-US"/>
              </w:rPr>
              <w:t>2</w:t>
            </w:r>
            <w:r w:rsidR="00F17C05" w:rsidRPr="00F17C05">
              <w:rPr>
                <w:sz w:val="20"/>
                <w:szCs w:val="24"/>
                <w:vertAlign w:val="superscript"/>
                <w:lang w:val="en-US"/>
              </w:rPr>
              <w:fldChar w:fldCharType="begin"/>
            </w:r>
            <w:r w:rsidR="00F17C05" w:rsidRPr="00F17C05">
              <w:rPr>
                <w:sz w:val="20"/>
                <w:szCs w:val="24"/>
                <w:vertAlign w:val="superscript"/>
                <w:lang w:val="en-US"/>
              </w:rPr>
              <w:instrText xml:space="preserve"> NOTEREF _Ref74817156 \h  \* MERGEFORMAT </w:instrText>
            </w:r>
            <w:r w:rsidR="00F17C05" w:rsidRPr="00F17C05">
              <w:rPr>
                <w:sz w:val="20"/>
                <w:szCs w:val="24"/>
                <w:vertAlign w:val="superscript"/>
                <w:lang w:val="en-US"/>
              </w:rPr>
            </w:r>
            <w:r w:rsidR="00F17C05" w:rsidRPr="00F17C05">
              <w:rPr>
                <w:sz w:val="20"/>
                <w:szCs w:val="24"/>
                <w:vertAlign w:val="superscript"/>
                <w:lang w:val="en-US"/>
              </w:rPr>
              <w:fldChar w:fldCharType="separate"/>
            </w:r>
            <w:r w:rsidR="008D54E5">
              <w:rPr>
                <w:sz w:val="20"/>
                <w:szCs w:val="24"/>
                <w:vertAlign w:val="superscript"/>
                <w:lang w:val="en-US"/>
              </w:rPr>
              <w:t>1</w:t>
            </w:r>
            <w:r w:rsidR="00F17C05" w:rsidRPr="00F17C05">
              <w:rPr>
                <w:sz w:val="20"/>
                <w:szCs w:val="24"/>
                <w:vertAlign w:val="superscript"/>
                <w:lang w:val="en-US"/>
              </w:rPr>
              <w:fldChar w:fldCharType="end"/>
            </w:r>
          </w:p>
        </w:tc>
        <w:tc>
          <w:tcPr>
            <w:tcW w:w="3260" w:type="dxa"/>
          </w:tcPr>
          <w:p w14:paraId="7E3ECD7B" w14:textId="68028D3D" w:rsidR="00555DDD" w:rsidRPr="00DC5876" w:rsidRDefault="002F760C" w:rsidP="0059027B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Bara</w:t>
            </w:r>
          </w:p>
        </w:tc>
      </w:tr>
      <w:tr w:rsidR="002F760C" w:rsidRPr="0043257D" w14:paraId="7388C21F" w14:textId="77777777" w:rsidTr="00555DDD">
        <w:tc>
          <w:tcPr>
            <w:tcW w:w="3733" w:type="dxa"/>
          </w:tcPr>
          <w:p w14:paraId="3190876A" w14:textId="43CB538F" w:rsidR="002F760C" w:rsidRPr="00DC5876" w:rsidRDefault="00E91FA3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P</w:t>
            </w:r>
            <w:r w:rsidR="002F760C">
              <w:rPr>
                <w:sz w:val="20"/>
                <w:szCs w:val="24"/>
                <w:lang w:val="en-US"/>
              </w:rPr>
              <w:t>ressure resolution:</w:t>
            </w:r>
          </w:p>
        </w:tc>
        <w:tc>
          <w:tcPr>
            <w:tcW w:w="2392" w:type="dxa"/>
          </w:tcPr>
          <w:p w14:paraId="10A7BF8F" w14:textId="043FF44D" w:rsidR="002F760C" w:rsidRPr="00DC5876" w:rsidRDefault="002F760C" w:rsidP="002F760C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sz w:val="20"/>
                <w:szCs w:val="24"/>
                <w:lang w:val="en-US"/>
              </w:rPr>
              <w:t>&lt; 0.0005</w:t>
            </w:r>
            <w:r w:rsidRPr="00DC5876">
              <w:rPr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0E6C8075" w14:textId="248BD72F" w:rsidR="002F760C" w:rsidRPr="00DC5876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DC5876">
              <w:rPr>
                <w:sz w:val="20"/>
                <w:szCs w:val="24"/>
                <w:lang w:val="en-US"/>
              </w:rPr>
              <w:t>%FS</w:t>
            </w:r>
          </w:p>
        </w:tc>
      </w:tr>
      <w:tr w:rsidR="002F760C" w:rsidRPr="0043257D" w14:paraId="1CD7CCB7" w14:textId="77777777" w:rsidTr="00555DDD">
        <w:tc>
          <w:tcPr>
            <w:tcW w:w="3733" w:type="dxa"/>
          </w:tcPr>
          <w:p w14:paraId="44D844D9" w14:textId="3C4E186E" w:rsidR="002F760C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Pressure accuracy</w:t>
            </w:r>
          </w:p>
        </w:tc>
        <w:tc>
          <w:tcPr>
            <w:tcW w:w="2392" w:type="dxa"/>
          </w:tcPr>
          <w:p w14:paraId="37D609E8" w14:textId="3B8EF031" w:rsidR="002F760C" w:rsidRPr="004A222E" w:rsidRDefault="002F760C" w:rsidP="002F760C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4A222E">
              <w:rPr>
                <w:rFonts w:cs="Arial"/>
                <w:sz w:val="20"/>
                <w:szCs w:val="24"/>
                <w:lang w:val="en-US"/>
              </w:rPr>
              <w:t>±</w:t>
            </w:r>
            <w:r w:rsidRPr="004A222E">
              <w:rPr>
                <w:sz w:val="20"/>
                <w:szCs w:val="24"/>
                <w:lang w:val="en-US"/>
              </w:rPr>
              <w:t xml:space="preserve"> 0.025</w:t>
            </w:r>
          </w:p>
        </w:tc>
        <w:tc>
          <w:tcPr>
            <w:tcW w:w="3260" w:type="dxa"/>
          </w:tcPr>
          <w:p w14:paraId="2946D14A" w14:textId="6DFB3389" w:rsidR="002F760C" w:rsidRPr="004A222E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4A222E">
              <w:rPr>
                <w:sz w:val="20"/>
                <w:szCs w:val="24"/>
                <w:lang w:val="en-US"/>
              </w:rPr>
              <w:t>%FS</w:t>
            </w:r>
          </w:p>
        </w:tc>
      </w:tr>
      <w:tr w:rsidR="002F760C" w:rsidRPr="0043257D" w14:paraId="5E08E48C" w14:textId="77777777" w:rsidTr="00555DDD">
        <w:tc>
          <w:tcPr>
            <w:tcW w:w="3733" w:type="dxa"/>
          </w:tcPr>
          <w:p w14:paraId="39E6C9E2" w14:textId="5EB0ACDC" w:rsidR="002F760C" w:rsidRDefault="002F760C" w:rsidP="002F760C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Pressure d</w:t>
            </w:r>
            <w:r w:rsidRPr="00DC5876">
              <w:rPr>
                <w:sz w:val="20"/>
                <w:szCs w:val="24"/>
                <w:lang w:val="en-US"/>
              </w:rPr>
              <w:t>rift @ 25</w:t>
            </w:r>
            <w:r w:rsidRPr="00DC5876">
              <w:rPr>
                <w:sz w:val="20"/>
                <w:szCs w:val="24"/>
                <w:lang w:val="en-US"/>
              </w:rPr>
              <w:sym w:font="Symbol" w:char="F0B0"/>
            </w:r>
            <w:r w:rsidRPr="00DC5876">
              <w:rPr>
                <w:sz w:val="20"/>
                <w:szCs w:val="24"/>
                <w:lang w:val="en-US"/>
              </w:rPr>
              <w:t>C:</w:t>
            </w:r>
          </w:p>
        </w:tc>
        <w:tc>
          <w:tcPr>
            <w:tcW w:w="2392" w:type="dxa"/>
          </w:tcPr>
          <w:p w14:paraId="65DBBD50" w14:textId="0221C677" w:rsidR="002F760C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DC5876">
              <w:rPr>
                <w:rFonts w:cs="Arial"/>
                <w:sz w:val="20"/>
                <w:szCs w:val="24"/>
                <w:lang w:val="en-US"/>
              </w:rPr>
              <w:t>±</w:t>
            </w:r>
            <w:r w:rsidRPr="00DC5876">
              <w:rPr>
                <w:sz w:val="20"/>
                <w:szCs w:val="24"/>
                <w:lang w:val="en-US"/>
              </w:rPr>
              <w:t xml:space="preserve"> 0.02 </w:t>
            </w:r>
          </w:p>
        </w:tc>
        <w:tc>
          <w:tcPr>
            <w:tcW w:w="3260" w:type="dxa"/>
          </w:tcPr>
          <w:p w14:paraId="39FA9A94" w14:textId="64C77A73" w:rsidR="002F760C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DC5876">
              <w:rPr>
                <w:sz w:val="20"/>
                <w:szCs w:val="24"/>
                <w:lang w:val="en-US"/>
              </w:rPr>
              <w:t>%FS/Year</w:t>
            </w:r>
          </w:p>
        </w:tc>
      </w:tr>
      <w:tr w:rsidR="002F760C" w:rsidRPr="0043257D" w14:paraId="31389AE2" w14:textId="77777777" w:rsidTr="00555DDD">
        <w:tc>
          <w:tcPr>
            <w:tcW w:w="3733" w:type="dxa"/>
          </w:tcPr>
          <w:p w14:paraId="44690C8E" w14:textId="68B08511" w:rsidR="002F760C" w:rsidRDefault="002F760C" w:rsidP="002F760C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Pressure d</w:t>
            </w:r>
            <w:r w:rsidRPr="00DC5876">
              <w:rPr>
                <w:sz w:val="20"/>
                <w:szCs w:val="24"/>
                <w:lang w:val="en-US"/>
              </w:rPr>
              <w:t>rift @ 70</w:t>
            </w:r>
            <w:r w:rsidRPr="00DC5876">
              <w:rPr>
                <w:sz w:val="20"/>
                <w:szCs w:val="24"/>
                <w:lang w:val="en-US"/>
              </w:rPr>
              <w:sym w:font="Symbol" w:char="F0B0"/>
            </w:r>
            <w:r w:rsidRPr="00DC5876">
              <w:rPr>
                <w:sz w:val="20"/>
                <w:szCs w:val="24"/>
                <w:lang w:val="en-US"/>
              </w:rPr>
              <w:t>C:</w:t>
            </w:r>
          </w:p>
        </w:tc>
        <w:tc>
          <w:tcPr>
            <w:tcW w:w="2392" w:type="dxa"/>
          </w:tcPr>
          <w:p w14:paraId="0D13784C" w14:textId="5CE02786" w:rsidR="002F760C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DC5876">
              <w:rPr>
                <w:rFonts w:cs="Arial"/>
                <w:sz w:val="20"/>
                <w:szCs w:val="24"/>
                <w:lang w:val="en-US"/>
              </w:rPr>
              <w:t>±</w:t>
            </w:r>
            <w:r w:rsidRPr="00DC5876">
              <w:rPr>
                <w:sz w:val="20"/>
                <w:szCs w:val="24"/>
                <w:lang w:val="en-US"/>
              </w:rPr>
              <w:t xml:space="preserve"> 0.05 </w:t>
            </w:r>
          </w:p>
        </w:tc>
        <w:tc>
          <w:tcPr>
            <w:tcW w:w="3260" w:type="dxa"/>
          </w:tcPr>
          <w:p w14:paraId="3EFAA92B" w14:textId="1E591793" w:rsidR="002F760C" w:rsidRDefault="002F760C" w:rsidP="002F760C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DC5876">
              <w:rPr>
                <w:sz w:val="20"/>
                <w:szCs w:val="24"/>
                <w:lang w:val="en-US"/>
              </w:rPr>
              <w:t>%FS/Year</w:t>
            </w:r>
          </w:p>
        </w:tc>
      </w:tr>
    </w:tbl>
    <w:p w14:paraId="2AC57FB8" w14:textId="2FCD1EB5" w:rsidR="002F760C" w:rsidRPr="0029491B" w:rsidRDefault="007A0BE0" w:rsidP="0019633F">
      <w:pPr>
        <w:pStyle w:val="Heading2"/>
        <w:rPr>
          <w:lang w:val="en-US"/>
        </w:rPr>
      </w:pPr>
      <w:bookmarkStart w:id="8" w:name="_Toc74817308"/>
      <w:r>
        <w:rPr>
          <w:lang w:val="en-US"/>
        </w:rPr>
        <w:lastRenderedPageBreak/>
        <w:t>6</w:t>
      </w:r>
      <w:r w:rsidR="0019633F" w:rsidRPr="0029491B">
        <w:rPr>
          <w:lang w:val="en-US"/>
        </w:rPr>
        <w:t>.2</w:t>
      </w:r>
      <w:r w:rsidR="0019633F" w:rsidRPr="0029491B">
        <w:rPr>
          <w:lang w:val="en-US"/>
        </w:rPr>
        <w:tab/>
        <w:t>Temperature sensing element</w:t>
      </w:r>
      <w:r w:rsidR="0029491B" w:rsidRPr="0029491B">
        <w:rPr>
          <w:lang w:val="en-US"/>
        </w:rPr>
        <w:t xml:space="preserve"> (additional c</w:t>
      </w:r>
      <w:r w:rsidR="0029491B">
        <w:rPr>
          <w:lang w:val="en-US"/>
        </w:rPr>
        <w:t>omponent)</w:t>
      </w:r>
      <w:bookmarkEnd w:id="8"/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2392"/>
        <w:gridCol w:w="3260"/>
      </w:tblGrid>
      <w:tr w:rsidR="0019633F" w:rsidRPr="0043257D" w14:paraId="2D86C211" w14:textId="77777777" w:rsidTr="00A95A42">
        <w:tc>
          <w:tcPr>
            <w:tcW w:w="3733" w:type="dxa"/>
            <w:shd w:val="clear" w:color="auto" w:fill="DBE5F1"/>
          </w:tcPr>
          <w:p w14:paraId="55F3E2B4" w14:textId="77777777" w:rsidR="0019633F" w:rsidRPr="00DC5876" w:rsidRDefault="0019633F" w:rsidP="00A95A42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2392" w:type="dxa"/>
            <w:shd w:val="clear" w:color="auto" w:fill="DBE5F1"/>
          </w:tcPr>
          <w:p w14:paraId="084CFA59" w14:textId="77777777" w:rsidR="0019633F" w:rsidRPr="00DC5876" w:rsidRDefault="0019633F" w:rsidP="00A95A42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  <w:tc>
          <w:tcPr>
            <w:tcW w:w="3260" w:type="dxa"/>
            <w:shd w:val="clear" w:color="auto" w:fill="DBE5F1"/>
          </w:tcPr>
          <w:p w14:paraId="0C2CCB7A" w14:textId="77777777" w:rsidR="0019633F" w:rsidRPr="00DC5876" w:rsidRDefault="0019633F" w:rsidP="00A95A42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>
              <w:rPr>
                <w:rFonts w:cs="Arial"/>
                <w:b/>
                <w:sz w:val="20"/>
                <w:szCs w:val="24"/>
                <w:lang w:val="en-US"/>
              </w:rPr>
              <w:t>Units</w:t>
            </w:r>
          </w:p>
        </w:tc>
      </w:tr>
      <w:tr w:rsidR="0019633F" w:rsidRPr="0043257D" w14:paraId="62EC7E09" w14:textId="77777777" w:rsidTr="00A95A42">
        <w:tc>
          <w:tcPr>
            <w:tcW w:w="3733" w:type="dxa"/>
          </w:tcPr>
          <w:p w14:paraId="25CFC93D" w14:textId="77777777" w:rsidR="0019633F" w:rsidRPr="00DC5876" w:rsidRDefault="0019633F" w:rsidP="00A95A42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sz w:val="20"/>
                <w:szCs w:val="24"/>
                <w:lang w:val="en-US"/>
              </w:rPr>
              <w:t>Sensing element:</w:t>
            </w:r>
          </w:p>
        </w:tc>
        <w:tc>
          <w:tcPr>
            <w:tcW w:w="2392" w:type="dxa"/>
          </w:tcPr>
          <w:p w14:paraId="2F67F271" w14:textId="5610F871" w:rsidR="0019633F" w:rsidRPr="00DC5876" w:rsidRDefault="0019633F" w:rsidP="00A95A42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PT1000</w:t>
            </w:r>
            <w:r w:rsidRPr="00DC5876">
              <w:rPr>
                <w:sz w:val="20"/>
                <w:szCs w:val="24"/>
                <w:lang w:val="en-US"/>
              </w:rPr>
              <w:t xml:space="preserve"> </w:t>
            </w:r>
          </w:p>
        </w:tc>
        <w:tc>
          <w:tcPr>
            <w:tcW w:w="3260" w:type="dxa"/>
          </w:tcPr>
          <w:p w14:paraId="41CCA541" w14:textId="77777777" w:rsidR="0019633F" w:rsidRPr="00DC5876" w:rsidRDefault="0019633F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</w:p>
        </w:tc>
      </w:tr>
      <w:tr w:rsidR="0019633F" w:rsidRPr="0043257D" w14:paraId="1D81711D" w14:textId="77777777" w:rsidTr="00A95A42">
        <w:tc>
          <w:tcPr>
            <w:tcW w:w="3733" w:type="dxa"/>
          </w:tcPr>
          <w:p w14:paraId="25AC0DCA" w14:textId="2B18BC6E" w:rsidR="0019633F" w:rsidRPr="00DC5876" w:rsidRDefault="00A95A42" w:rsidP="00A95A42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Temperature range:</w:t>
            </w:r>
          </w:p>
        </w:tc>
        <w:tc>
          <w:tcPr>
            <w:tcW w:w="2392" w:type="dxa"/>
          </w:tcPr>
          <w:p w14:paraId="5499D526" w14:textId="4685A38A" w:rsidR="0019633F" w:rsidRPr="00DC5876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-</w:t>
            </w:r>
            <w:r w:rsidR="008062AA">
              <w:rPr>
                <w:sz w:val="20"/>
                <w:szCs w:val="24"/>
                <w:lang w:val="en-US"/>
              </w:rPr>
              <w:t>4</w:t>
            </w:r>
            <w:r>
              <w:rPr>
                <w:sz w:val="20"/>
                <w:szCs w:val="24"/>
                <w:lang w:val="en-US"/>
              </w:rPr>
              <w:t>0 to 180</w:t>
            </w:r>
          </w:p>
        </w:tc>
        <w:tc>
          <w:tcPr>
            <w:tcW w:w="3260" w:type="dxa"/>
          </w:tcPr>
          <w:p w14:paraId="2C92F9AF" w14:textId="2F35751F" w:rsidR="0019633F" w:rsidRPr="00DC5876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°</w:t>
            </w:r>
            <w:r>
              <w:rPr>
                <w:sz w:val="20"/>
                <w:szCs w:val="24"/>
                <w:lang w:val="en-US"/>
              </w:rPr>
              <w:t>C</w:t>
            </w:r>
          </w:p>
        </w:tc>
      </w:tr>
      <w:tr w:rsidR="0019633F" w:rsidRPr="0043257D" w14:paraId="79D1AF7A" w14:textId="77777777" w:rsidTr="00A95A42">
        <w:tc>
          <w:tcPr>
            <w:tcW w:w="3733" w:type="dxa"/>
          </w:tcPr>
          <w:p w14:paraId="09DD2467" w14:textId="3CD9516C" w:rsidR="0019633F" w:rsidRPr="0029491B" w:rsidRDefault="00A95A42" w:rsidP="00A95A42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29491B">
              <w:rPr>
                <w:rFonts w:cs="Arial"/>
                <w:sz w:val="20"/>
                <w:szCs w:val="24"/>
                <w:lang w:val="en-US"/>
              </w:rPr>
              <w:t>Temperature accuracy:</w:t>
            </w:r>
          </w:p>
        </w:tc>
        <w:tc>
          <w:tcPr>
            <w:tcW w:w="2392" w:type="dxa"/>
          </w:tcPr>
          <w:p w14:paraId="03CA461C" w14:textId="18BF0EDF" w:rsidR="0019633F" w:rsidRPr="00FA5E5E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FA5E5E">
              <w:rPr>
                <w:rFonts w:cs="Arial"/>
                <w:sz w:val="20"/>
                <w:szCs w:val="24"/>
                <w:lang w:val="en-US"/>
              </w:rPr>
              <w:t>±</w:t>
            </w:r>
            <w:r w:rsidRPr="00FA5E5E">
              <w:rPr>
                <w:sz w:val="20"/>
                <w:szCs w:val="24"/>
                <w:lang w:val="en-US"/>
              </w:rPr>
              <w:t>0</w:t>
            </w:r>
            <w:r w:rsidR="0029491B" w:rsidRPr="00FA5E5E">
              <w:rPr>
                <w:sz w:val="20"/>
                <w:szCs w:val="24"/>
                <w:lang w:val="en-US"/>
              </w:rPr>
              <w:t>.</w:t>
            </w:r>
            <w:r w:rsidR="00B37978" w:rsidRPr="00FA5E5E">
              <w:rPr>
                <w:sz w:val="20"/>
                <w:szCs w:val="24"/>
                <w:lang w:val="en-US"/>
              </w:rPr>
              <w:t>3</w:t>
            </w:r>
          </w:p>
        </w:tc>
        <w:tc>
          <w:tcPr>
            <w:tcW w:w="3260" w:type="dxa"/>
          </w:tcPr>
          <w:p w14:paraId="01F0469D" w14:textId="6A63584D" w:rsidR="0019633F" w:rsidRPr="00FA5E5E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FA5E5E">
              <w:rPr>
                <w:sz w:val="20"/>
                <w:szCs w:val="24"/>
                <w:lang w:val="en-US"/>
              </w:rPr>
              <w:t>%CR</w:t>
            </w:r>
          </w:p>
        </w:tc>
      </w:tr>
      <w:tr w:rsidR="0019633F" w:rsidRPr="0043257D" w14:paraId="300DB045" w14:textId="77777777" w:rsidTr="00A95A42">
        <w:tc>
          <w:tcPr>
            <w:tcW w:w="3733" w:type="dxa"/>
          </w:tcPr>
          <w:p w14:paraId="7C45CF3C" w14:textId="44FA9A6E" w:rsidR="0019633F" w:rsidRPr="00DC5876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Temperature drift:</w:t>
            </w:r>
          </w:p>
        </w:tc>
        <w:tc>
          <w:tcPr>
            <w:tcW w:w="2392" w:type="dxa"/>
          </w:tcPr>
          <w:p w14:paraId="1D2C2191" w14:textId="43CB8D21" w:rsidR="0019633F" w:rsidRPr="00FA5E5E" w:rsidRDefault="00A95A42" w:rsidP="00A95A42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FA5E5E">
              <w:rPr>
                <w:rFonts w:cs="Arial"/>
                <w:sz w:val="20"/>
                <w:szCs w:val="24"/>
                <w:lang w:val="en-US"/>
              </w:rPr>
              <w:t>±0</w:t>
            </w:r>
            <w:r w:rsidR="0029491B" w:rsidRPr="00FA5E5E">
              <w:rPr>
                <w:rFonts w:cs="Arial"/>
                <w:sz w:val="20"/>
                <w:szCs w:val="24"/>
                <w:lang w:val="en-US"/>
              </w:rPr>
              <w:t>.</w:t>
            </w:r>
            <w:r w:rsidRPr="00FA5E5E">
              <w:rPr>
                <w:rFonts w:cs="Arial"/>
                <w:sz w:val="20"/>
                <w:szCs w:val="24"/>
                <w:lang w:val="en-US"/>
              </w:rPr>
              <w:t>1</w:t>
            </w:r>
          </w:p>
        </w:tc>
        <w:tc>
          <w:tcPr>
            <w:tcW w:w="3260" w:type="dxa"/>
          </w:tcPr>
          <w:p w14:paraId="41107963" w14:textId="7ED8DF9B" w:rsidR="0019633F" w:rsidRPr="00FA5E5E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FA5E5E">
              <w:rPr>
                <w:sz w:val="20"/>
                <w:szCs w:val="24"/>
                <w:lang w:val="en-US"/>
              </w:rPr>
              <w:t>%</w:t>
            </w:r>
            <w:r w:rsidR="00FA5E5E" w:rsidRPr="00FA5E5E">
              <w:rPr>
                <w:sz w:val="20"/>
                <w:szCs w:val="24"/>
                <w:lang w:val="en-US"/>
              </w:rPr>
              <w:t>CR</w:t>
            </w:r>
            <w:r w:rsidRPr="00FA5E5E">
              <w:rPr>
                <w:sz w:val="20"/>
                <w:szCs w:val="24"/>
                <w:lang w:val="en-US"/>
              </w:rPr>
              <w:t>/year</w:t>
            </w:r>
          </w:p>
        </w:tc>
      </w:tr>
      <w:tr w:rsidR="0019633F" w:rsidRPr="0043257D" w14:paraId="1FA77456" w14:textId="77777777" w:rsidTr="00A95A42">
        <w:tc>
          <w:tcPr>
            <w:tcW w:w="3733" w:type="dxa"/>
          </w:tcPr>
          <w:p w14:paraId="183010B9" w14:textId="6015A989" w:rsidR="0019633F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Temperature resolution:</w:t>
            </w:r>
          </w:p>
        </w:tc>
        <w:tc>
          <w:tcPr>
            <w:tcW w:w="2392" w:type="dxa"/>
          </w:tcPr>
          <w:p w14:paraId="06FE51E4" w14:textId="4A680269" w:rsidR="0019633F" w:rsidRPr="00DC5876" w:rsidRDefault="00A95A42" w:rsidP="00A95A42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≤0</w:t>
            </w:r>
            <w:r w:rsidR="0029491B">
              <w:rPr>
                <w:rFonts w:cs="Arial"/>
                <w:sz w:val="20"/>
                <w:szCs w:val="24"/>
                <w:lang w:val="en-US"/>
              </w:rPr>
              <w:t>.</w:t>
            </w:r>
            <w:r>
              <w:rPr>
                <w:rFonts w:cs="Arial"/>
                <w:sz w:val="20"/>
                <w:szCs w:val="24"/>
                <w:lang w:val="en-US"/>
              </w:rPr>
              <w:t>08</w:t>
            </w:r>
          </w:p>
        </w:tc>
        <w:tc>
          <w:tcPr>
            <w:tcW w:w="3260" w:type="dxa"/>
          </w:tcPr>
          <w:p w14:paraId="659852A5" w14:textId="0C0EF248" w:rsidR="0019633F" w:rsidRPr="00DC5876" w:rsidRDefault="00A95A42" w:rsidP="00A95A42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proofErr w:type="spellStart"/>
            <w:r>
              <w:rPr>
                <w:sz w:val="20"/>
                <w:szCs w:val="24"/>
                <w:lang w:val="en-US"/>
              </w:rPr>
              <w:t>m</w:t>
            </w:r>
            <w:r>
              <w:rPr>
                <w:rFonts w:cs="Arial"/>
                <w:sz w:val="20"/>
                <w:szCs w:val="24"/>
                <w:lang w:val="en-US"/>
              </w:rPr>
              <w:t>°</w:t>
            </w:r>
            <w:r>
              <w:rPr>
                <w:sz w:val="20"/>
                <w:szCs w:val="24"/>
                <w:lang w:val="en-US"/>
              </w:rPr>
              <w:t>C</w:t>
            </w:r>
            <w:proofErr w:type="spellEnd"/>
          </w:p>
        </w:tc>
      </w:tr>
    </w:tbl>
    <w:p w14:paraId="717D1C91" w14:textId="34055F14" w:rsidR="0019633F" w:rsidRDefault="0019633F" w:rsidP="00780C54">
      <w:pPr>
        <w:ind w:left="0"/>
      </w:pPr>
    </w:p>
    <w:p w14:paraId="4D1D4626" w14:textId="2F9E54B8" w:rsidR="00780C54" w:rsidRDefault="00780C54" w:rsidP="00780C54">
      <w:pPr>
        <w:ind w:left="0"/>
      </w:pPr>
    </w:p>
    <w:p w14:paraId="6824DE9F" w14:textId="0777546A" w:rsidR="00780C54" w:rsidRDefault="00780C54" w:rsidP="00780C54">
      <w:pPr>
        <w:pStyle w:val="Heading1"/>
      </w:pPr>
      <w:bookmarkStart w:id="9" w:name="_Toc74817309"/>
      <w:r>
        <w:t>Mechanical specification</w:t>
      </w:r>
      <w:bookmarkEnd w:id="9"/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5652"/>
      </w:tblGrid>
      <w:tr w:rsidR="00780C54" w:rsidRPr="0043257D" w14:paraId="352546D6" w14:textId="77777777" w:rsidTr="00FA4EC6">
        <w:trPr>
          <w:trHeight w:val="180"/>
        </w:trPr>
        <w:tc>
          <w:tcPr>
            <w:tcW w:w="3733" w:type="dxa"/>
            <w:shd w:val="clear" w:color="auto" w:fill="DBE5F1"/>
          </w:tcPr>
          <w:p w14:paraId="087693B3" w14:textId="77777777" w:rsidR="00780C54" w:rsidRPr="00DC5876" w:rsidRDefault="00780C54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5652" w:type="dxa"/>
            <w:shd w:val="clear" w:color="auto" w:fill="DBE5F1"/>
          </w:tcPr>
          <w:p w14:paraId="480CFBD0" w14:textId="77777777" w:rsidR="00780C54" w:rsidRPr="00DC5876" w:rsidRDefault="00780C54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</w:tr>
      <w:tr w:rsidR="00780C54" w:rsidRPr="00F17C05" w14:paraId="2111CB92" w14:textId="77777777" w:rsidTr="00FA4EC6">
        <w:tc>
          <w:tcPr>
            <w:tcW w:w="3733" w:type="dxa"/>
          </w:tcPr>
          <w:p w14:paraId="721B4546" w14:textId="1B239E73" w:rsidR="00780C54" w:rsidRPr="00DC5876" w:rsidRDefault="00780C54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Process interface:</w:t>
            </w:r>
          </w:p>
        </w:tc>
        <w:tc>
          <w:tcPr>
            <w:tcW w:w="5652" w:type="dxa"/>
          </w:tcPr>
          <w:p w14:paraId="343E41C1" w14:textId="468486F2" w:rsidR="00780C54" w:rsidRDefault="00780C54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Temperature probe – Design to be agreed</w:t>
            </w:r>
          </w:p>
          <w:p w14:paraId="2547139E" w14:textId="0ACEA28A" w:rsidR="00780C54" w:rsidRDefault="00780C54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Remote seals – Design to be agreed</w:t>
            </w:r>
          </w:p>
          <w:p w14:paraId="33777E49" w14:textId="77777777" w:rsidR="00780C54" w:rsidRDefault="00780C54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According to NACE MR-0175/API PSL3, NORSOK M-630</w:t>
            </w:r>
          </w:p>
          <w:p w14:paraId="1B3D7DDA" w14:textId="15737EA8" w:rsidR="00780C54" w:rsidRPr="00DC5876" w:rsidRDefault="00780C54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For project specific info, ref. drawing.</w:t>
            </w:r>
            <w:r w:rsidRPr="00DC5876">
              <w:rPr>
                <w:sz w:val="20"/>
                <w:szCs w:val="24"/>
                <w:lang w:val="en-US"/>
              </w:rPr>
              <w:t xml:space="preserve"> </w:t>
            </w:r>
          </w:p>
        </w:tc>
      </w:tr>
      <w:tr w:rsidR="00780C54" w:rsidRPr="00F17C05" w14:paraId="2DC8CC81" w14:textId="77777777" w:rsidTr="00FA4EC6">
        <w:tc>
          <w:tcPr>
            <w:tcW w:w="3733" w:type="dxa"/>
          </w:tcPr>
          <w:p w14:paraId="42BB5C6E" w14:textId="36BA8112" w:rsidR="00780C54" w:rsidRPr="00DC5876" w:rsidRDefault="00780C54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Flange/Housing material:</w:t>
            </w:r>
          </w:p>
        </w:tc>
        <w:tc>
          <w:tcPr>
            <w:tcW w:w="5652" w:type="dxa"/>
          </w:tcPr>
          <w:p w14:paraId="65A8209C" w14:textId="77777777" w:rsidR="00780C54" w:rsidRDefault="00780C54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Armco 17/4 PH, UNS S17400</w:t>
            </w:r>
          </w:p>
          <w:p w14:paraId="28D5D13D" w14:textId="2A7F3E2E" w:rsidR="00F52202" w:rsidRPr="00DC5876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According to NACE MR-0175/API PSL3, NORSOK M-630</w:t>
            </w:r>
          </w:p>
        </w:tc>
      </w:tr>
      <w:tr w:rsidR="00780C54" w:rsidRPr="00F17C05" w14:paraId="255E5013" w14:textId="77777777" w:rsidTr="00FA4EC6">
        <w:tc>
          <w:tcPr>
            <w:tcW w:w="3733" w:type="dxa"/>
          </w:tcPr>
          <w:p w14:paraId="0B5A4550" w14:textId="3B584834" w:rsidR="00780C54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Wetted parts material:</w:t>
            </w:r>
          </w:p>
        </w:tc>
        <w:tc>
          <w:tcPr>
            <w:tcW w:w="5652" w:type="dxa"/>
          </w:tcPr>
          <w:p w14:paraId="4DE016CC" w14:textId="33D38897" w:rsidR="00780C54" w:rsidRDefault="00C1035D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Alloy</w:t>
            </w:r>
            <w:r w:rsidR="00F52202">
              <w:rPr>
                <w:sz w:val="20"/>
                <w:szCs w:val="24"/>
                <w:lang w:val="en-US"/>
              </w:rPr>
              <w:t xml:space="preserve"> 625</w:t>
            </w:r>
          </w:p>
          <w:p w14:paraId="2121B660" w14:textId="378A8D98" w:rsidR="00F52202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According to NACE MR-0175/API PSL3, NORSOK M-630</w:t>
            </w:r>
          </w:p>
        </w:tc>
      </w:tr>
      <w:tr w:rsidR="00780C54" w:rsidRPr="0043257D" w14:paraId="4C647C62" w14:textId="77777777" w:rsidTr="00FA4EC6">
        <w:tc>
          <w:tcPr>
            <w:tcW w:w="3733" w:type="dxa"/>
          </w:tcPr>
          <w:p w14:paraId="2E32C285" w14:textId="223724EB" w:rsidR="00780C54" w:rsidRPr="00DC5876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EB welding:</w:t>
            </w:r>
          </w:p>
        </w:tc>
        <w:tc>
          <w:tcPr>
            <w:tcW w:w="5652" w:type="dxa"/>
          </w:tcPr>
          <w:p w14:paraId="6C5D2515" w14:textId="6B1FD5A0" w:rsidR="00780C54" w:rsidRPr="00DC5876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According to ASM</w:t>
            </w:r>
            <w:r w:rsidR="007A0BE0">
              <w:rPr>
                <w:sz w:val="20"/>
                <w:szCs w:val="24"/>
                <w:lang w:val="en-US"/>
              </w:rPr>
              <w:t>E</w:t>
            </w:r>
            <w:r>
              <w:rPr>
                <w:sz w:val="20"/>
                <w:szCs w:val="24"/>
                <w:lang w:val="en-US"/>
              </w:rPr>
              <w:t xml:space="preserve"> IX</w:t>
            </w:r>
          </w:p>
        </w:tc>
      </w:tr>
      <w:tr w:rsidR="00E61A15" w:rsidRPr="00F52202" w14:paraId="08519127" w14:textId="77777777" w:rsidTr="00FA4EC6">
        <w:tc>
          <w:tcPr>
            <w:tcW w:w="3733" w:type="dxa"/>
          </w:tcPr>
          <w:p w14:paraId="1CCD6F05" w14:textId="3EB68578" w:rsidR="00E61A15" w:rsidRPr="007A0BE0" w:rsidRDefault="00E61A15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7A0BE0">
              <w:rPr>
                <w:sz w:val="20"/>
                <w:szCs w:val="24"/>
                <w:lang w:val="en-US"/>
              </w:rPr>
              <w:t>Typical weight:</w:t>
            </w:r>
          </w:p>
        </w:tc>
        <w:tc>
          <w:tcPr>
            <w:tcW w:w="5652" w:type="dxa"/>
          </w:tcPr>
          <w:p w14:paraId="1028CD1D" w14:textId="5FB0EFCD" w:rsidR="00E61A15" w:rsidRPr="007A0BE0" w:rsidRDefault="00E61A15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7A0BE0">
              <w:rPr>
                <w:rFonts w:cs="Arial"/>
                <w:sz w:val="20"/>
                <w:szCs w:val="24"/>
                <w:lang w:val="en-US"/>
              </w:rPr>
              <w:t>30 kg in air</w:t>
            </w:r>
            <w:r w:rsidR="00C1035D">
              <w:rPr>
                <w:rFonts w:cs="Arial"/>
                <w:sz w:val="20"/>
                <w:szCs w:val="24"/>
                <w:lang w:val="en-US"/>
              </w:rPr>
              <w:t xml:space="preserve"> (Canister)</w:t>
            </w:r>
          </w:p>
        </w:tc>
      </w:tr>
    </w:tbl>
    <w:p w14:paraId="4BDCD9B4" w14:textId="77777777" w:rsidR="0029491B" w:rsidRPr="00FA5E5E" w:rsidRDefault="0029491B" w:rsidP="00DE7842">
      <w:pPr>
        <w:pStyle w:val="Caption"/>
        <w:rPr>
          <w:lang w:val="en-US"/>
        </w:rPr>
      </w:pPr>
    </w:p>
    <w:p w14:paraId="12CCC3BB" w14:textId="1BFA95F2" w:rsidR="00F52202" w:rsidRDefault="00DE7842" w:rsidP="00F52202">
      <w:pPr>
        <w:pStyle w:val="Heading1"/>
        <w:rPr>
          <w:lang w:val="en-US"/>
        </w:rPr>
      </w:pPr>
      <w:bookmarkStart w:id="10" w:name="_Toc74817310"/>
      <w:r>
        <w:rPr>
          <w:lang w:val="en-US"/>
        </w:rPr>
        <w:t>Electrical Specification</w:t>
      </w:r>
      <w:bookmarkEnd w:id="10"/>
    </w:p>
    <w:p w14:paraId="227031F1" w14:textId="4A351395" w:rsidR="00092ADF" w:rsidRPr="00092ADF" w:rsidRDefault="00092ADF" w:rsidP="00092ADF">
      <w:pPr>
        <w:pStyle w:val="Heading2"/>
        <w:rPr>
          <w:lang w:val="en-US"/>
        </w:rPr>
      </w:pPr>
      <w:bookmarkStart w:id="11" w:name="_Toc74817311"/>
      <w:r>
        <w:rPr>
          <w:lang w:val="en-US"/>
        </w:rPr>
        <w:t>8.1 DP S</w:t>
      </w:r>
      <w:r w:rsidR="00DE7842">
        <w:rPr>
          <w:lang w:val="en-US"/>
        </w:rPr>
        <w:t>ensor</w:t>
      </w:r>
      <w:bookmarkEnd w:id="11"/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5652"/>
      </w:tblGrid>
      <w:tr w:rsidR="00F52202" w:rsidRPr="0043257D" w14:paraId="21BCD5AE" w14:textId="77777777" w:rsidTr="00FA4EC6">
        <w:trPr>
          <w:trHeight w:val="180"/>
        </w:trPr>
        <w:tc>
          <w:tcPr>
            <w:tcW w:w="3733" w:type="dxa"/>
            <w:shd w:val="clear" w:color="auto" w:fill="DBE5F1"/>
          </w:tcPr>
          <w:p w14:paraId="3AF1017F" w14:textId="7AB1EB30" w:rsidR="00F52202" w:rsidRPr="00DC5876" w:rsidRDefault="00092ADF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5652" w:type="dxa"/>
            <w:shd w:val="clear" w:color="auto" w:fill="DBE5F1"/>
          </w:tcPr>
          <w:p w14:paraId="4AD32846" w14:textId="77777777" w:rsidR="00F52202" w:rsidRPr="00DC5876" w:rsidRDefault="00F52202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</w:tr>
      <w:tr w:rsidR="00092ADF" w:rsidRPr="00780C54" w14:paraId="5D25D236" w14:textId="77777777" w:rsidTr="00092ADF">
        <w:tc>
          <w:tcPr>
            <w:tcW w:w="3733" w:type="dxa"/>
          </w:tcPr>
          <w:p w14:paraId="375E92FF" w14:textId="6A48545C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Protocol:</w:t>
            </w:r>
          </w:p>
        </w:tc>
        <w:tc>
          <w:tcPr>
            <w:tcW w:w="5652" w:type="dxa"/>
          </w:tcPr>
          <w:p w14:paraId="5FF1DFDC" w14:textId="33C58769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RS485 Fuji Modbus RTU</w:t>
            </w:r>
          </w:p>
        </w:tc>
      </w:tr>
      <w:tr w:rsidR="00F52202" w:rsidRPr="00F52202" w14:paraId="4554DC5A" w14:textId="77777777" w:rsidTr="00FA4EC6">
        <w:tc>
          <w:tcPr>
            <w:tcW w:w="3733" w:type="dxa"/>
          </w:tcPr>
          <w:p w14:paraId="0EFE52E9" w14:textId="61E3C973" w:rsidR="00F52202" w:rsidRPr="00DC5876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Supply Voltage:</w:t>
            </w:r>
          </w:p>
        </w:tc>
        <w:tc>
          <w:tcPr>
            <w:tcW w:w="5652" w:type="dxa"/>
          </w:tcPr>
          <w:p w14:paraId="46B91484" w14:textId="5D5A286D" w:rsidR="00F52202" w:rsidRPr="00DC5876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 xml:space="preserve">24 </w:t>
            </w:r>
            <w:r w:rsidRPr="007870A6">
              <w:rPr>
                <w:sz w:val="20"/>
                <w:szCs w:val="24"/>
                <w:lang w:val="en-US"/>
              </w:rPr>
              <w:t>VDC (8-30 VDC)</w:t>
            </w:r>
          </w:p>
        </w:tc>
      </w:tr>
      <w:tr w:rsidR="00F52202" w:rsidRPr="00F52202" w14:paraId="46CE95EF" w14:textId="77777777" w:rsidTr="00FA4EC6">
        <w:tc>
          <w:tcPr>
            <w:tcW w:w="3733" w:type="dxa"/>
          </w:tcPr>
          <w:p w14:paraId="63963EB6" w14:textId="0D95DAD6" w:rsidR="00F52202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Current consumption:</w:t>
            </w:r>
          </w:p>
        </w:tc>
        <w:tc>
          <w:tcPr>
            <w:tcW w:w="5652" w:type="dxa"/>
          </w:tcPr>
          <w:p w14:paraId="4F1DD704" w14:textId="1874B3EE" w:rsidR="00F52202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&lt; 25 mA @ 24 VDC</w:t>
            </w:r>
          </w:p>
        </w:tc>
      </w:tr>
      <w:tr w:rsidR="00F52202" w:rsidRPr="00F17C05" w14:paraId="33998FD3" w14:textId="77777777" w:rsidTr="00FA4EC6">
        <w:tc>
          <w:tcPr>
            <w:tcW w:w="3733" w:type="dxa"/>
          </w:tcPr>
          <w:p w14:paraId="7E5AD7B9" w14:textId="02A01A26" w:rsidR="00F52202" w:rsidRPr="00DC5876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Termination resistors:</w:t>
            </w:r>
          </w:p>
        </w:tc>
        <w:tc>
          <w:tcPr>
            <w:tcW w:w="5652" w:type="dxa"/>
          </w:tcPr>
          <w:p w14:paraId="7E12D59B" w14:textId="4D6B7CE8" w:rsidR="00F52202" w:rsidRPr="00DC5876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120</w:t>
            </w:r>
            <w:r>
              <w:rPr>
                <w:rFonts w:cs="Arial"/>
                <w:sz w:val="20"/>
                <w:szCs w:val="24"/>
                <w:lang w:val="en-US"/>
              </w:rPr>
              <w:t>Ω</w:t>
            </w:r>
            <w:r>
              <w:rPr>
                <w:sz w:val="20"/>
                <w:szCs w:val="24"/>
                <w:lang w:val="en-US"/>
              </w:rPr>
              <w:t xml:space="preserve"> or none (project specific)</w:t>
            </w:r>
          </w:p>
        </w:tc>
      </w:tr>
      <w:tr w:rsidR="00F52202" w:rsidRPr="00F52202" w14:paraId="01770C4A" w14:textId="77777777" w:rsidTr="00FA4EC6">
        <w:tc>
          <w:tcPr>
            <w:tcW w:w="3733" w:type="dxa"/>
          </w:tcPr>
          <w:p w14:paraId="252F5683" w14:textId="1BAA0512" w:rsidR="00F52202" w:rsidRPr="00DC5876" w:rsidRDefault="00F52202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Baud rate:</w:t>
            </w:r>
          </w:p>
        </w:tc>
        <w:tc>
          <w:tcPr>
            <w:tcW w:w="5652" w:type="dxa"/>
          </w:tcPr>
          <w:p w14:paraId="166A276C" w14:textId="040DDA96" w:rsidR="00F52202" w:rsidRPr="00DC5876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9600 baud</w:t>
            </w:r>
          </w:p>
        </w:tc>
      </w:tr>
      <w:tr w:rsidR="00F52202" w:rsidRPr="00F52202" w14:paraId="768EC7C3" w14:textId="77777777" w:rsidTr="00FA4EC6">
        <w:tc>
          <w:tcPr>
            <w:tcW w:w="3733" w:type="dxa"/>
          </w:tcPr>
          <w:p w14:paraId="4F1F333F" w14:textId="38FDDE55" w:rsidR="00F52202" w:rsidRDefault="00092ADF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Sampling rate:</w:t>
            </w:r>
          </w:p>
        </w:tc>
        <w:tc>
          <w:tcPr>
            <w:tcW w:w="5652" w:type="dxa"/>
          </w:tcPr>
          <w:p w14:paraId="7AFDD2D9" w14:textId="5327BD11" w:rsidR="00F52202" w:rsidRPr="00DC5876" w:rsidRDefault="00F52202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8 Hz</w:t>
            </w:r>
            <w:r w:rsidR="00092ADF">
              <w:rPr>
                <w:rFonts w:cs="Arial"/>
                <w:sz w:val="20"/>
                <w:szCs w:val="24"/>
                <w:lang w:val="en-US"/>
              </w:rPr>
              <w:t xml:space="preserve"> (measurement/sec)</w:t>
            </w:r>
          </w:p>
        </w:tc>
      </w:tr>
    </w:tbl>
    <w:p w14:paraId="5C5E519F" w14:textId="73D935DE" w:rsidR="00F52202" w:rsidRDefault="00F52202" w:rsidP="00F52202">
      <w:pPr>
        <w:ind w:left="0"/>
        <w:rPr>
          <w:lang w:val="en-US"/>
        </w:rPr>
      </w:pPr>
    </w:p>
    <w:p w14:paraId="6EF48DCA" w14:textId="11A8D130" w:rsidR="00092ADF" w:rsidRDefault="00092ADF" w:rsidP="00092ADF">
      <w:pPr>
        <w:pStyle w:val="Heading2"/>
        <w:rPr>
          <w:lang w:val="en-US"/>
        </w:rPr>
      </w:pPr>
      <w:bookmarkStart w:id="12" w:name="_Toc74817312"/>
      <w:r>
        <w:rPr>
          <w:lang w:val="en-US"/>
        </w:rPr>
        <w:t>8.2 PT/TT S</w:t>
      </w:r>
      <w:r w:rsidR="00DE7842">
        <w:rPr>
          <w:lang w:val="en-US"/>
        </w:rPr>
        <w:t>ensor</w:t>
      </w:r>
      <w:bookmarkEnd w:id="12"/>
      <w:r w:rsidR="004D6842">
        <w:rPr>
          <w:lang w:val="en-US"/>
        </w:rPr>
        <w:t xml:space="preserve"> </w:t>
      </w:r>
    </w:p>
    <w:tbl>
      <w:tblPr>
        <w:tblW w:w="938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33"/>
        <w:gridCol w:w="5652"/>
      </w:tblGrid>
      <w:tr w:rsidR="00092ADF" w:rsidRPr="0043257D" w14:paraId="52D9EA13" w14:textId="77777777" w:rsidTr="00FA4EC6">
        <w:trPr>
          <w:trHeight w:val="180"/>
        </w:trPr>
        <w:tc>
          <w:tcPr>
            <w:tcW w:w="3733" w:type="dxa"/>
            <w:shd w:val="clear" w:color="auto" w:fill="DBE5F1"/>
          </w:tcPr>
          <w:p w14:paraId="284BBC4B" w14:textId="77777777" w:rsidR="00092ADF" w:rsidRPr="00DC5876" w:rsidRDefault="00092ADF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>
              <w:rPr>
                <w:rFonts w:cs="Arial"/>
                <w:b/>
                <w:sz w:val="20"/>
                <w:szCs w:val="24"/>
                <w:lang w:val="en-US"/>
              </w:rPr>
              <w:t>Description</w:t>
            </w:r>
          </w:p>
        </w:tc>
        <w:tc>
          <w:tcPr>
            <w:tcW w:w="5652" w:type="dxa"/>
            <w:shd w:val="clear" w:color="auto" w:fill="DBE5F1"/>
          </w:tcPr>
          <w:p w14:paraId="7C834423" w14:textId="77777777" w:rsidR="00092ADF" w:rsidRPr="00DC5876" w:rsidRDefault="00092ADF" w:rsidP="00FA4EC6">
            <w:pPr>
              <w:spacing w:before="40" w:after="40" w:line="240" w:lineRule="exact"/>
              <w:ind w:left="0"/>
              <w:rPr>
                <w:rFonts w:cs="Arial"/>
                <w:b/>
                <w:sz w:val="20"/>
                <w:szCs w:val="24"/>
                <w:lang w:val="en-US"/>
              </w:rPr>
            </w:pPr>
            <w:r w:rsidRPr="00DC5876">
              <w:rPr>
                <w:rFonts w:cs="Arial"/>
                <w:b/>
                <w:sz w:val="20"/>
                <w:szCs w:val="24"/>
                <w:lang w:val="en-US"/>
              </w:rPr>
              <w:t>Specifications</w:t>
            </w:r>
          </w:p>
        </w:tc>
      </w:tr>
      <w:tr w:rsidR="00092ADF" w:rsidRPr="00780C54" w14:paraId="5F010427" w14:textId="77777777" w:rsidTr="00FA4EC6">
        <w:tc>
          <w:tcPr>
            <w:tcW w:w="3733" w:type="dxa"/>
          </w:tcPr>
          <w:p w14:paraId="0CF5C262" w14:textId="77777777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Protocol:</w:t>
            </w:r>
          </w:p>
        </w:tc>
        <w:tc>
          <w:tcPr>
            <w:tcW w:w="5652" w:type="dxa"/>
          </w:tcPr>
          <w:p w14:paraId="4B2ED728" w14:textId="0CD6B5B6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RS485 Modbus RTU</w:t>
            </w:r>
          </w:p>
        </w:tc>
      </w:tr>
      <w:tr w:rsidR="00092ADF" w:rsidRPr="00F52202" w14:paraId="5D6761E0" w14:textId="77777777" w:rsidTr="00FA4EC6">
        <w:tc>
          <w:tcPr>
            <w:tcW w:w="3733" w:type="dxa"/>
          </w:tcPr>
          <w:p w14:paraId="45093837" w14:textId="77777777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Supply Voltage:</w:t>
            </w:r>
          </w:p>
        </w:tc>
        <w:tc>
          <w:tcPr>
            <w:tcW w:w="5652" w:type="dxa"/>
          </w:tcPr>
          <w:p w14:paraId="0DBE6CFA" w14:textId="47A33571" w:rsidR="00092ADF" w:rsidRPr="007A0BE0" w:rsidRDefault="00092ADF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7A0BE0">
              <w:rPr>
                <w:sz w:val="20"/>
                <w:szCs w:val="24"/>
                <w:lang w:val="en-US"/>
              </w:rPr>
              <w:t>24 VDC (</w:t>
            </w:r>
            <w:r w:rsidR="00B96451">
              <w:rPr>
                <w:sz w:val="20"/>
                <w:szCs w:val="24"/>
                <w:lang w:val="en-US"/>
              </w:rPr>
              <w:t>14</w:t>
            </w:r>
            <w:r w:rsidRPr="007A0BE0">
              <w:rPr>
                <w:sz w:val="20"/>
                <w:szCs w:val="24"/>
                <w:lang w:val="en-US"/>
              </w:rPr>
              <w:t>-30 VDC)</w:t>
            </w:r>
          </w:p>
        </w:tc>
      </w:tr>
      <w:tr w:rsidR="00092ADF" w:rsidRPr="00F52202" w14:paraId="0F2B1F20" w14:textId="77777777" w:rsidTr="00FA4EC6">
        <w:tc>
          <w:tcPr>
            <w:tcW w:w="3733" w:type="dxa"/>
          </w:tcPr>
          <w:p w14:paraId="6222AAE9" w14:textId="77777777" w:rsidR="00092ADF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Current consumption:</w:t>
            </w:r>
          </w:p>
        </w:tc>
        <w:tc>
          <w:tcPr>
            <w:tcW w:w="5652" w:type="dxa"/>
          </w:tcPr>
          <w:p w14:paraId="670392FF" w14:textId="0DB9C987" w:rsidR="00092ADF" w:rsidRPr="007A0BE0" w:rsidRDefault="00092ADF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 w:rsidRPr="007A0BE0">
              <w:rPr>
                <w:sz w:val="20"/>
                <w:szCs w:val="24"/>
                <w:lang w:val="en-US"/>
              </w:rPr>
              <w:t>&lt; 15 mA @ 24 VDC</w:t>
            </w:r>
          </w:p>
        </w:tc>
      </w:tr>
      <w:tr w:rsidR="00092ADF" w:rsidRPr="00F17C05" w14:paraId="25BD7C8E" w14:textId="77777777" w:rsidTr="00FA4EC6">
        <w:tc>
          <w:tcPr>
            <w:tcW w:w="3733" w:type="dxa"/>
          </w:tcPr>
          <w:p w14:paraId="0455C3FA" w14:textId="77777777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>
              <w:rPr>
                <w:rFonts w:cs="Arial"/>
                <w:sz w:val="20"/>
                <w:szCs w:val="24"/>
                <w:lang w:val="en-US"/>
              </w:rPr>
              <w:t>Termination resistors:</w:t>
            </w:r>
          </w:p>
        </w:tc>
        <w:tc>
          <w:tcPr>
            <w:tcW w:w="5652" w:type="dxa"/>
          </w:tcPr>
          <w:p w14:paraId="694C0DE2" w14:textId="77777777" w:rsidR="00092ADF" w:rsidRPr="00DC5876" w:rsidRDefault="00092ADF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120</w:t>
            </w:r>
            <w:r>
              <w:rPr>
                <w:rFonts w:cs="Arial"/>
                <w:sz w:val="20"/>
                <w:szCs w:val="24"/>
                <w:lang w:val="en-US"/>
              </w:rPr>
              <w:t>Ω</w:t>
            </w:r>
            <w:r>
              <w:rPr>
                <w:sz w:val="20"/>
                <w:szCs w:val="24"/>
                <w:lang w:val="en-US"/>
              </w:rPr>
              <w:t xml:space="preserve"> or none (project specific)</w:t>
            </w:r>
          </w:p>
        </w:tc>
      </w:tr>
      <w:tr w:rsidR="00092ADF" w:rsidRPr="00F17C05" w14:paraId="74F447BC" w14:textId="77777777" w:rsidTr="004A222E">
        <w:tc>
          <w:tcPr>
            <w:tcW w:w="3733" w:type="dxa"/>
          </w:tcPr>
          <w:p w14:paraId="71602B2D" w14:textId="77777777" w:rsidR="00092ADF" w:rsidRPr="00DC5876" w:rsidRDefault="00092ADF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Baud rate:</w:t>
            </w:r>
          </w:p>
        </w:tc>
        <w:tc>
          <w:tcPr>
            <w:tcW w:w="5652" w:type="dxa"/>
            <w:shd w:val="clear" w:color="auto" w:fill="auto"/>
          </w:tcPr>
          <w:p w14:paraId="11654427" w14:textId="3CF758B5" w:rsidR="00092ADF" w:rsidRPr="00DC5876" w:rsidRDefault="004A222E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4A222E">
              <w:rPr>
                <w:rFonts w:cs="Arial"/>
                <w:sz w:val="20"/>
                <w:szCs w:val="24"/>
                <w:lang w:val="en-US"/>
              </w:rPr>
              <w:t>9600</w:t>
            </w:r>
            <w:r w:rsidR="00092ADF" w:rsidRPr="004A222E">
              <w:rPr>
                <w:rFonts w:cs="Arial"/>
                <w:sz w:val="20"/>
                <w:szCs w:val="24"/>
                <w:lang w:val="en-US"/>
              </w:rPr>
              <w:t xml:space="preserve"> baud</w:t>
            </w:r>
            <w:r w:rsidRPr="004A222E">
              <w:rPr>
                <w:rFonts w:cs="Arial"/>
                <w:sz w:val="20"/>
                <w:szCs w:val="24"/>
                <w:lang w:val="en-US"/>
              </w:rPr>
              <w:t xml:space="preserve"> (default, other on request)</w:t>
            </w:r>
          </w:p>
        </w:tc>
      </w:tr>
      <w:tr w:rsidR="00092ADF" w:rsidRPr="00F17C05" w14:paraId="05E1F777" w14:textId="77777777" w:rsidTr="00FA4EC6">
        <w:tc>
          <w:tcPr>
            <w:tcW w:w="3733" w:type="dxa"/>
          </w:tcPr>
          <w:p w14:paraId="5A70E0A5" w14:textId="2278405A" w:rsidR="00092ADF" w:rsidRDefault="00092ADF" w:rsidP="00FA4EC6">
            <w:pPr>
              <w:spacing w:before="20" w:after="20" w:line="240" w:lineRule="exact"/>
              <w:ind w:left="0"/>
              <w:rPr>
                <w:sz w:val="20"/>
                <w:szCs w:val="24"/>
                <w:lang w:val="en-US"/>
              </w:rPr>
            </w:pPr>
            <w:r>
              <w:rPr>
                <w:sz w:val="20"/>
                <w:szCs w:val="24"/>
                <w:lang w:val="en-US"/>
              </w:rPr>
              <w:t>Sampling rate:</w:t>
            </w:r>
          </w:p>
        </w:tc>
        <w:tc>
          <w:tcPr>
            <w:tcW w:w="5652" w:type="dxa"/>
          </w:tcPr>
          <w:p w14:paraId="376702C4" w14:textId="3523336A" w:rsidR="00092ADF" w:rsidRPr="00DC5876" w:rsidRDefault="00092ADF" w:rsidP="00FA4EC6">
            <w:pPr>
              <w:spacing w:before="20" w:after="20" w:line="240" w:lineRule="exact"/>
              <w:ind w:left="0"/>
              <w:rPr>
                <w:rFonts w:cs="Arial"/>
                <w:sz w:val="20"/>
                <w:szCs w:val="24"/>
                <w:lang w:val="en-US"/>
              </w:rPr>
            </w:pPr>
            <w:r w:rsidRPr="007A0BE0">
              <w:rPr>
                <w:rFonts w:cs="Arial"/>
                <w:sz w:val="20"/>
                <w:szCs w:val="24"/>
                <w:lang w:val="en-US"/>
              </w:rPr>
              <w:t>1 Hz (measurement/sec) – Option for 10Hz</w:t>
            </w:r>
          </w:p>
        </w:tc>
      </w:tr>
    </w:tbl>
    <w:p w14:paraId="161F13B0" w14:textId="2E70FE08" w:rsidR="00E61DBE" w:rsidRDefault="00E61DBE" w:rsidP="00E61DBE">
      <w:pPr>
        <w:rPr>
          <w:lang w:val="en-US"/>
        </w:rPr>
      </w:pPr>
    </w:p>
    <w:p w14:paraId="4336F30A" w14:textId="77777777" w:rsidR="00E61DBE" w:rsidRPr="00E61DBE" w:rsidRDefault="00E61DBE" w:rsidP="00E61DBE">
      <w:pPr>
        <w:rPr>
          <w:lang w:val="en-US"/>
        </w:rPr>
      </w:pPr>
    </w:p>
    <w:p w14:paraId="346DCBE5" w14:textId="4D1B458C" w:rsidR="002D7B4F" w:rsidRDefault="00DE7842" w:rsidP="00B9125D">
      <w:pPr>
        <w:pStyle w:val="Heading1"/>
        <w:rPr>
          <w:lang w:val="en-US"/>
        </w:rPr>
      </w:pPr>
      <w:bookmarkStart w:id="13" w:name="_Toc74817313"/>
      <w:r>
        <w:rPr>
          <w:lang w:val="en-US"/>
        </w:rPr>
        <w:lastRenderedPageBreak/>
        <w:t>P</w:t>
      </w:r>
      <w:r w:rsidR="002D7B4F" w:rsidRPr="00B9125D">
        <w:rPr>
          <w:lang w:val="en-US"/>
        </w:rPr>
        <w:t xml:space="preserve">in </w:t>
      </w:r>
      <w:r>
        <w:rPr>
          <w:lang w:val="en-US"/>
        </w:rPr>
        <w:t>C</w:t>
      </w:r>
      <w:r w:rsidR="002D7B4F" w:rsidRPr="00B9125D">
        <w:rPr>
          <w:lang w:val="en-US"/>
        </w:rPr>
        <w:t>onfiguration</w:t>
      </w:r>
      <w:bookmarkEnd w:id="13"/>
    </w:p>
    <w:p w14:paraId="7333D3A0" w14:textId="77777777" w:rsidR="00124E4C" w:rsidRDefault="00124E4C" w:rsidP="00124E4C">
      <w:pPr>
        <w:rPr>
          <w:lang w:val="en-US"/>
        </w:rPr>
      </w:pPr>
    </w:p>
    <w:p w14:paraId="0F804101" w14:textId="77777777" w:rsidR="00124E4C" w:rsidRDefault="00124E4C" w:rsidP="00124E4C">
      <w:pPr>
        <w:ind w:left="0"/>
        <w:rPr>
          <w:lang w:val="en-US"/>
        </w:rPr>
      </w:pPr>
      <w:r w:rsidRPr="00124E4C">
        <w:rPr>
          <w:lang w:val="en-US"/>
        </w:rPr>
        <w:t>The assembly drawing for the project will reflect the pin configuration for the specific</w:t>
      </w:r>
      <w:r>
        <w:rPr>
          <w:lang w:val="en-US"/>
        </w:rPr>
        <w:t xml:space="preserve"> </w:t>
      </w:r>
      <w:r w:rsidRPr="00124E4C">
        <w:rPr>
          <w:lang w:val="en-US"/>
        </w:rPr>
        <w:t>project which may differ from the standard configurations listed below.</w:t>
      </w:r>
    </w:p>
    <w:p w14:paraId="464A75CA" w14:textId="77777777" w:rsidR="00124E4C" w:rsidRDefault="00124E4C" w:rsidP="00124E4C">
      <w:pPr>
        <w:ind w:left="0"/>
        <w:rPr>
          <w:lang w:val="en-US"/>
        </w:rPr>
      </w:pPr>
    </w:p>
    <w:p w14:paraId="3195A997" w14:textId="77777777" w:rsidR="00124E4C" w:rsidRPr="00124E4C" w:rsidRDefault="00124E4C" w:rsidP="00124E4C">
      <w:pPr>
        <w:ind w:left="0"/>
        <w:rPr>
          <w:lang w:val="en-US"/>
        </w:rPr>
      </w:pPr>
      <w:r w:rsidRPr="00124E4C">
        <w:rPr>
          <w:lang w:val="en-US"/>
        </w:rPr>
        <w:t>(Project documentation supersedes this standard specification).</w:t>
      </w:r>
    </w:p>
    <w:p w14:paraId="5597CC36" w14:textId="61D12A28" w:rsidR="00B9125D" w:rsidRPr="00B9125D" w:rsidRDefault="00B9125D" w:rsidP="00B9125D">
      <w:pPr>
        <w:ind w:left="720"/>
        <w:rPr>
          <w:lang w:val="en-US"/>
        </w:rPr>
      </w:pPr>
    </w:p>
    <w:tbl>
      <w:tblPr>
        <w:tblW w:w="62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8"/>
        <w:gridCol w:w="5498"/>
      </w:tblGrid>
      <w:tr w:rsidR="00E61A15" w:rsidRPr="00F17C05" w14:paraId="5C81D500" w14:textId="448D50EA" w:rsidTr="007870A6">
        <w:trPr>
          <w:jc w:val="center"/>
        </w:trPr>
        <w:tc>
          <w:tcPr>
            <w:tcW w:w="6236" w:type="dxa"/>
            <w:gridSpan w:val="2"/>
          </w:tcPr>
          <w:p w14:paraId="071C355C" w14:textId="2C8C630F" w:rsidR="00E61A15" w:rsidRPr="0043257D" w:rsidRDefault="00E61A15" w:rsidP="00E7392D">
            <w:pPr>
              <w:pStyle w:val="Default"/>
              <w:ind w:left="-57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RS485 Modbus</w:t>
            </w:r>
          </w:p>
          <w:p w14:paraId="6037D114" w14:textId="47EFE9CB" w:rsidR="00E61A15" w:rsidRPr="0043257D" w:rsidRDefault="00E61A15" w:rsidP="00E7392D">
            <w:pPr>
              <w:pStyle w:val="Default"/>
              <w:ind w:left="-57"/>
              <w:jc w:val="center"/>
              <w:rPr>
                <w:b/>
                <w:lang w:val="en-US"/>
              </w:rPr>
            </w:pPr>
            <w:r w:rsidRPr="0043257D">
              <w:rPr>
                <w:b/>
                <w:lang w:val="en-US"/>
              </w:rPr>
              <w:t xml:space="preserve">Single </w:t>
            </w:r>
            <w:r w:rsidR="007870A6">
              <w:rPr>
                <w:b/>
                <w:lang w:val="en-US"/>
              </w:rPr>
              <w:t xml:space="preserve">PT </w:t>
            </w:r>
            <w:r w:rsidRPr="0043257D">
              <w:rPr>
                <w:b/>
                <w:lang w:val="en-US"/>
              </w:rPr>
              <w:t>Option</w:t>
            </w:r>
          </w:p>
        </w:tc>
      </w:tr>
      <w:tr w:rsidR="00E61A15" w:rsidRPr="0043257D" w14:paraId="4ACF6754" w14:textId="7071C729" w:rsidTr="007870A6">
        <w:trPr>
          <w:trHeight w:val="2041"/>
          <w:jc w:val="center"/>
        </w:trPr>
        <w:tc>
          <w:tcPr>
            <w:tcW w:w="6236" w:type="dxa"/>
            <w:gridSpan w:val="2"/>
            <w:vAlign w:val="center"/>
          </w:tcPr>
          <w:p w14:paraId="64FE5901" w14:textId="4218B5A7" w:rsidR="00E61A15" w:rsidRDefault="00E61A15" w:rsidP="00E61A15">
            <w:pPr>
              <w:pStyle w:val="Default"/>
              <w:jc w:val="center"/>
              <w:rPr>
                <w:b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FD8EC6" wp14:editId="59C02AEC">
                  <wp:extent cx="1543050" cy="14902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160" cy="150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292FC" w14:textId="4C333ED5" w:rsidR="00E61A15" w:rsidRPr="0043257D" w:rsidRDefault="00E61A15" w:rsidP="00E61A15">
            <w:pPr>
              <w:pStyle w:val="Default"/>
              <w:jc w:val="center"/>
              <w:rPr>
                <w:b/>
                <w:lang w:val="en-US"/>
              </w:rPr>
            </w:pPr>
          </w:p>
        </w:tc>
      </w:tr>
      <w:tr w:rsidR="00E61A15" w:rsidRPr="00A95A42" w14:paraId="2B0CCEB4" w14:textId="0B9DB701" w:rsidTr="007870A6">
        <w:trPr>
          <w:jc w:val="center"/>
        </w:trPr>
        <w:tc>
          <w:tcPr>
            <w:tcW w:w="738" w:type="dxa"/>
            <w:vMerge w:val="restart"/>
            <w:vAlign w:val="center"/>
          </w:tcPr>
          <w:p w14:paraId="6F43383F" w14:textId="4515F4C3" w:rsidR="00E61A15" w:rsidRDefault="00E61A15" w:rsidP="00E61A15">
            <w:pPr>
              <w:pStyle w:val="Default"/>
              <w:jc w:val="center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DP Com.</w:t>
            </w:r>
          </w:p>
        </w:tc>
        <w:tc>
          <w:tcPr>
            <w:tcW w:w="5498" w:type="dxa"/>
          </w:tcPr>
          <w:p w14:paraId="6FDDB817" w14:textId="11290F78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>IN 1: Power +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24V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>, (Supply)</w:t>
            </w:r>
          </w:p>
        </w:tc>
      </w:tr>
      <w:tr w:rsidR="00E61A15" w:rsidRPr="00A95A42" w14:paraId="71ADE351" w14:textId="6F062D63" w:rsidTr="007870A6">
        <w:trPr>
          <w:jc w:val="center"/>
        </w:trPr>
        <w:tc>
          <w:tcPr>
            <w:tcW w:w="738" w:type="dxa"/>
            <w:vMerge/>
          </w:tcPr>
          <w:p w14:paraId="088A06CC" w14:textId="77777777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</w:tcPr>
          <w:p w14:paraId="5270CBB8" w14:textId="5F060306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>PIN 2: Power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 xml:space="preserve"> 0V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 (Supply)</w:t>
            </w:r>
          </w:p>
        </w:tc>
      </w:tr>
      <w:tr w:rsidR="00E61A15" w:rsidRPr="008F102B" w14:paraId="254868A3" w14:textId="621ACC68" w:rsidTr="007870A6">
        <w:trPr>
          <w:jc w:val="center"/>
        </w:trPr>
        <w:tc>
          <w:tcPr>
            <w:tcW w:w="738" w:type="dxa"/>
            <w:vMerge/>
          </w:tcPr>
          <w:p w14:paraId="7A9E41E5" w14:textId="77777777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bottom w:val="single" w:sz="4" w:space="0" w:color="auto"/>
            </w:tcBorders>
          </w:tcPr>
          <w:p w14:paraId="2B9A1B34" w14:textId="323371B7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PIN 3: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TIA-485-A (A)</w:t>
            </w:r>
          </w:p>
        </w:tc>
      </w:tr>
      <w:tr w:rsidR="00E61A15" w:rsidRPr="008F102B" w14:paraId="1FB57C89" w14:textId="32A72CC5" w:rsidTr="007870A6">
        <w:trPr>
          <w:jc w:val="center"/>
        </w:trPr>
        <w:tc>
          <w:tcPr>
            <w:tcW w:w="738" w:type="dxa"/>
            <w:vMerge/>
            <w:tcBorders>
              <w:bottom w:val="single" w:sz="4" w:space="0" w:color="auto"/>
            </w:tcBorders>
          </w:tcPr>
          <w:p w14:paraId="1CE256B8" w14:textId="77777777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bottom w:val="single" w:sz="4" w:space="0" w:color="auto"/>
            </w:tcBorders>
          </w:tcPr>
          <w:p w14:paraId="5232C45A" w14:textId="2452F088" w:rsidR="00E61A15" w:rsidRPr="00DC5876" w:rsidRDefault="00E61A15" w:rsidP="00E7392D">
            <w:pPr>
              <w:pStyle w:val="Default"/>
              <w:rPr>
                <w:b/>
                <w:color w:val="auto"/>
                <w:sz w:val="18"/>
                <w:szCs w:val="16"/>
                <w:lang w:val="en-US"/>
              </w:rPr>
            </w:pP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>PIN 4: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 xml:space="preserve"> TIA-485-A (B)</w:t>
            </w:r>
          </w:p>
        </w:tc>
      </w:tr>
      <w:tr w:rsidR="00E61A15" w:rsidRPr="00A95A42" w14:paraId="374EC6A8" w14:textId="447E82D0" w:rsidTr="007870A6">
        <w:trPr>
          <w:trHeight w:val="20"/>
          <w:jc w:val="center"/>
        </w:trPr>
        <w:tc>
          <w:tcPr>
            <w:tcW w:w="73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6BEE4C" w14:textId="1BFB3EE0" w:rsidR="00E61A15" w:rsidRDefault="00E61A15" w:rsidP="00E61A15">
            <w:pPr>
              <w:pStyle w:val="Default"/>
              <w:ind w:left="22"/>
              <w:jc w:val="center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PT Com.</w:t>
            </w: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3E43D" w14:textId="04AEF944" w:rsidR="00E61A15" w:rsidRPr="0043257D" w:rsidRDefault="00E61A15" w:rsidP="00E7392D">
            <w:pPr>
              <w:pStyle w:val="Default"/>
              <w:ind w:left="22"/>
              <w:rPr>
                <w:b/>
                <w:color w:val="auto"/>
                <w:sz w:val="16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IN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5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>: Power +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24V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 (Supply)</w:t>
            </w:r>
          </w:p>
        </w:tc>
      </w:tr>
      <w:tr w:rsidR="00E61A15" w:rsidRPr="00A95A42" w14:paraId="1671AEF3" w14:textId="77777777" w:rsidTr="007870A6">
        <w:trPr>
          <w:trHeight w:val="20"/>
          <w:jc w:val="center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8DB307" w14:textId="77777777" w:rsidR="00E61A15" w:rsidRPr="00DC5876" w:rsidRDefault="00E61A15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9AEE9" w14:textId="479D5163" w:rsidR="00E61A15" w:rsidRPr="0043257D" w:rsidRDefault="00E61A15" w:rsidP="00E7392D">
            <w:pPr>
              <w:pStyle w:val="Default"/>
              <w:ind w:left="22"/>
              <w:rPr>
                <w:b/>
                <w:color w:val="auto"/>
                <w:sz w:val="16"/>
                <w:szCs w:val="16"/>
                <w:lang w:val="en-US"/>
              </w:rPr>
            </w:pP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PIN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6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>: Power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 xml:space="preserve"> 0V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 (Supply)</w:t>
            </w:r>
          </w:p>
        </w:tc>
      </w:tr>
      <w:tr w:rsidR="00E61A15" w:rsidRPr="008F102B" w14:paraId="6DDB2BBD" w14:textId="77777777" w:rsidTr="007870A6">
        <w:trPr>
          <w:trHeight w:val="20"/>
          <w:jc w:val="center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4980714" w14:textId="77777777" w:rsidR="00E61A15" w:rsidRPr="00DC5876" w:rsidRDefault="00E61A15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5496" w14:textId="763BA87F" w:rsidR="00E61A15" w:rsidRPr="0043257D" w:rsidRDefault="00E61A15" w:rsidP="00E7392D">
            <w:pPr>
              <w:pStyle w:val="Default"/>
              <w:ind w:left="22"/>
              <w:rPr>
                <w:b/>
                <w:color w:val="auto"/>
                <w:sz w:val="16"/>
                <w:szCs w:val="16"/>
                <w:lang w:val="en-US"/>
              </w:rPr>
            </w:pP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PIN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7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: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TIA-485-A (A)</w:t>
            </w:r>
          </w:p>
        </w:tc>
      </w:tr>
      <w:tr w:rsidR="00E61A15" w:rsidRPr="008F102B" w14:paraId="25A07442" w14:textId="77777777" w:rsidTr="007870A6">
        <w:trPr>
          <w:trHeight w:val="20"/>
          <w:jc w:val="center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666A70" w14:textId="77777777" w:rsidR="00E61A15" w:rsidRPr="00DC5876" w:rsidRDefault="00E61A15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4A888" w14:textId="1A145BC4" w:rsidR="00E61A15" w:rsidRPr="0043257D" w:rsidRDefault="00E61A15" w:rsidP="00E7392D">
            <w:pPr>
              <w:pStyle w:val="Default"/>
              <w:ind w:left="22"/>
              <w:rPr>
                <w:b/>
                <w:color w:val="auto"/>
                <w:sz w:val="16"/>
                <w:szCs w:val="16"/>
                <w:lang w:val="en-US"/>
              </w:rPr>
            </w:pP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PIN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8</w:t>
            </w:r>
            <w:r w:rsidRPr="00DC5876">
              <w:rPr>
                <w:b/>
                <w:color w:val="auto"/>
                <w:sz w:val="18"/>
                <w:szCs w:val="16"/>
                <w:lang w:val="en-US"/>
              </w:rPr>
              <w:t xml:space="preserve">: </w:t>
            </w:r>
            <w:r>
              <w:rPr>
                <w:b/>
                <w:color w:val="auto"/>
                <w:sz w:val="18"/>
                <w:szCs w:val="16"/>
                <w:lang w:val="en-US"/>
              </w:rPr>
              <w:t>TIA-485-A (B)</w:t>
            </w:r>
          </w:p>
        </w:tc>
      </w:tr>
      <w:tr w:rsidR="00E61A15" w:rsidRPr="008F102B" w14:paraId="59956E93" w14:textId="77777777" w:rsidTr="007870A6">
        <w:trPr>
          <w:trHeight w:val="20"/>
          <w:jc w:val="center"/>
        </w:trPr>
        <w:tc>
          <w:tcPr>
            <w:tcW w:w="73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25618" w14:textId="280E2AB9" w:rsidR="00E61A15" w:rsidRPr="00DC5876" w:rsidRDefault="00E61A15" w:rsidP="00E61A15">
            <w:pPr>
              <w:pStyle w:val="Default"/>
              <w:ind w:left="22"/>
              <w:jc w:val="center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TT Com.</w:t>
            </w: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D545" w14:textId="27D8DC0E" w:rsidR="00E61A15" w:rsidRPr="00DC5876" w:rsidRDefault="00E61A15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PIN 9: TE</w:t>
            </w:r>
            <w:r w:rsidR="0029491B">
              <w:rPr>
                <w:b/>
                <w:color w:val="auto"/>
                <w:sz w:val="18"/>
                <w:szCs w:val="16"/>
                <w:lang w:val="en-US"/>
              </w:rPr>
              <w:t xml:space="preserve"> (optional component)</w:t>
            </w:r>
          </w:p>
        </w:tc>
      </w:tr>
      <w:tr w:rsidR="00E61A15" w:rsidRPr="008F102B" w14:paraId="3BAFBDC6" w14:textId="77777777" w:rsidTr="007870A6">
        <w:trPr>
          <w:trHeight w:val="20"/>
          <w:jc w:val="center"/>
        </w:trPr>
        <w:tc>
          <w:tcPr>
            <w:tcW w:w="73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1D7773" w14:textId="77777777" w:rsidR="00E61A15" w:rsidRPr="00DC5876" w:rsidRDefault="00E61A15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C4EAC" w14:textId="48558F67" w:rsidR="00E61A15" w:rsidRPr="00DC5876" w:rsidRDefault="00E61A15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PIN 10: TE</w:t>
            </w:r>
            <w:r w:rsidR="0029491B">
              <w:rPr>
                <w:b/>
                <w:color w:val="auto"/>
                <w:sz w:val="18"/>
                <w:szCs w:val="16"/>
                <w:lang w:val="en-US"/>
              </w:rPr>
              <w:t xml:space="preserve"> (optional component)</w:t>
            </w:r>
          </w:p>
        </w:tc>
      </w:tr>
      <w:tr w:rsidR="007870A6" w:rsidRPr="008F102B" w14:paraId="53AEF98A" w14:textId="77777777" w:rsidTr="007870A6">
        <w:trPr>
          <w:trHeight w:val="20"/>
          <w:jc w:val="center"/>
        </w:trPr>
        <w:tc>
          <w:tcPr>
            <w:tcW w:w="73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A030D9A" w14:textId="77777777" w:rsidR="007870A6" w:rsidRPr="00DC5876" w:rsidRDefault="007870A6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9254" w14:textId="25AFB3FE" w:rsidR="007870A6" w:rsidRPr="00DC5876" w:rsidRDefault="007870A6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PIN 11: Not used</w:t>
            </w:r>
          </w:p>
        </w:tc>
      </w:tr>
      <w:tr w:rsidR="007870A6" w:rsidRPr="008F102B" w14:paraId="4DACD373" w14:textId="77777777" w:rsidTr="007870A6">
        <w:trPr>
          <w:trHeight w:val="20"/>
          <w:jc w:val="center"/>
        </w:trPr>
        <w:tc>
          <w:tcPr>
            <w:tcW w:w="73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41E5" w14:textId="77777777" w:rsidR="007870A6" w:rsidRPr="00DC5876" w:rsidRDefault="007870A6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</w:p>
        </w:tc>
        <w:tc>
          <w:tcPr>
            <w:tcW w:w="5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C675" w14:textId="4EEDCE71" w:rsidR="007870A6" w:rsidRPr="00DC5876" w:rsidRDefault="007870A6" w:rsidP="00E7392D">
            <w:pPr>
              <w:pStyle w:val="Default"/>
              <w:ind w:left="22"/>
              <w:rPr>
                <w:b/>
                <w:color w:val="auto"/>
                <w:sz w:val="18"/>
                <w:szCs w:val="16"/>
                <w:lang w:val="en-US"/>
              </w:rPr>
            </w:pPr>
            <w:r>
              <w:rPr>
                <w:b/>
                <w:color w:val="auto"/>
                <w:sz w:val="18"/>
                <w:szCs w:val="16"/>
                <w:lang w:val="en-US"/>
              </w:rPr>
              <w:t>PIN 12: Not used</w:t>
            </w:r>
          </w:p>
        </w:tc>
      </w:tr>
    </w:tbl>
    <w:p w14:paraId="7E0D9113" w14:textId="77777777" w:rsidR="00613EC1" w:rsidRPr="0043257D" w:rsidRDefault="00613EC1" w:rsidP="00E7392D">
      <w:pPr>
        <w:pStyle w:val="Heading1"/>
        <w:numPr>
          <w:ilvl w:val="0"/>
          <w:numId w:val="0"/>
        </w:numPr>
        <w:ind w:left="360"/>
        <w:rPr>
          <w:lang w:val="en-US"/>
        </w:rPr>
      </w:pPr>
    </w:p>
    <w:sectPr w:rsidR="00613EC1" w:rsidRPr="0043257D" w:rsidSect="00BD43A6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720" w:right="720" w:bottom="720" w:left="720" w:header="567" w:footer="0" w:gutter="794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1B09E" w14:textId="77777777" w:rsidR="00046388" w:rsidRDefault="00046388">
      <w:r>
        <w:separator/>
      </w:r>
    </w:p>
    <w:p w14:paraId="6B816255" w14:textId="77777777" w:rsidR="00046388" w:rsidRDefault="00046388"/>
  </w:endnote>
  <w:endnote w:type="continuationSeparator" w:id="0">
    <w:p w14:paraId="4C48CD59" w14:textId="77777777" w:rsidR="00046388" w:rsidRDefault="00046388">
      <w:r>
        <w:continuationSeparator/>
      </w:r>
    </w:p>
    <w:p w14:paraId="1FFAAF18" w14:textId="77777777" w:rsidR="00046388" w:rsidRDefault="000463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D55700" w14:textId="77777777" w:rsidR="00A95A42" w:rsidRDefault="00A95A42" w:rsidP="00A651E4">
    <w:pPr>
      <w:pStyle w:val="Footer"/>
      <w:ind w:left="0"/>
      <w:rPr>
        <w:sz w:val="20"/>
      </w:rPr>
    </w:pPr>
    <w:r w:rsidRPr="000D110B">
      <w:rPr>
        <w:sz w:val="20"/>
      </w:rPr>
      <w:t>Restricted</w:t>
    </w:r>
  </w:p>
  <w:p w14:paraId="37777E6E" w14:textId="77777777" w:rsidR="00A95A42" w:rsidRPr="000D110B" w:rsidRDefault="00A95A42" w:rsidP="00A651E4">
    <w:pPr>
      <w:pStyle w:val="Footer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2233A" w14:textId="77777777" w:rsidR="00A95A42" w:rsidRDefault="00A95A42">
    <w:pPr>
      <w:pStyle w:val="Footer"/>
    </w:pPr>
    <w:r>
      <w:t>Restricted</w:t>
    </w:r>
  </w:p>
  <w:p w14:paraId="067E1867" w14:textId="77777777" w:rsidR="00A95A42" w:rsidRDefault="00A9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81247" w14:textId="77777777" w:rsidR="00046388" w:rsidRDefault="00046388">
      <w:r>
        <w:separator/>
      </w:r>
    </w:p>
    <w:p w14:paraId="4CB1E64A" w14:textId="77777777" w:rsidR="00046388" w:rsidRDefault="00046388"/>
  </w:footnote>
  <w:footnote w:type="continuationSeparator" w:id="0">
    <w:p w14:paraId="28B713BA" w14:textId="77777777" w:rsidR="00046388" w:rsidRDefault="00046388">
      <w:r>
        <w:continuationSeparator/>
      </w:r>
    </w:p>
    <w:p w14:paraId="127C8789" w14:textId="77777777" w:rsidR="00046388" w:rsidRDefault="00046388"/>
  </w:footnote>
  <w:footnote w:id="1">
    <w:p w14:paraId="7BE53B59" w14:textId="211517F2" w:rsidR="00F17C05" w:rsidRPr="00F17C05" w:rsidRDefault="00F17C05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F17C05">
        <w:rPr>
          <w:lang w:val="en-US"/>
        </w:rPr>
        <w:t xml:space="preserve"> Allowance of +5% overpressure as per API 17D.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396C1" w14:textId="77777777" w:rsidR="00A95A42" w:rsidRDefault="00A95A42">
    <w:pPr>
      <w:pStyle w:val="Header"/>
    </w:pPr>
  </w:p>
  <w:p w14:paraId="3DBB5676" w14:textId="77777777" w:rsidR="00A95A42" w:rsidRDefault="00A95A4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55" w:type="dxa"/>
      <w:tblBorders>
        <w:bottom w:val="single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056"/>
      <w:gridCol w:w="213"/>
      <w:gridCol w:w="5401"/>
      <w:gridCol w:w="680"/>
      <w:gridCol w:w="14"/>
      <w:gridCol w:w="284"/>
      <w:gridCol w:w="1559"/>
    </w:tblGrid>
    <w:tr w:rsidR="00A95A42" w14:paraId="0C5C4A29" w14:textId="77777777" w:rsidTr="00046A88">
      <w:trPr>
        <w:cantSplit/>
      </w:trPr>
      <w:tc>
        <w:tcPr>
          <w:tcW w:w="2056" w:type="dxa"/>
        </w:tcPr>
        <w:p w14:paraId="6C09F62F" w14:textId="6A4F4EB1" w:rsidR="00A95A42" w:rsidRDefault="00A95A42" w:rsidP="004B315F">
          <w:pPr>
            <w:pStyle w:val="Header"/>
            <w:ind w:left="57"/>
          </w:pPr>
          <w:r>
            <w:rPr>
              <w:noProof/>
              <w:lang w:val="en-US"/>
            </w:rPr>
            <w:drawing>
              <wp:inline distT="0" distB="0" distL="0" distR="0" wp14:anchorId="7F8ACA38" wp14:editId="0A7CB218">
                <wp:extent cx="818796" cy="283799"/>
                <wp:effectExtent l="0" t="0" r="635" b="2540"/>
                <wp:docPr id="18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8796" cy="28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" w:type="dxa"/>
        </w:tcPr>
        <w:p w14:paraId="5536653B" w14:textId="77777777" w:rsidR="00A95A42" w:rsidRDefault="00A95A42" w:rsidP="004B315F">
          <w:pPr>
            <w:pStyle w:val="Header"/>
          </w:pPr>
        </w:p>
      </w:tc>
      <w:tc>
        <w:tcPr>
          <w:tcW w:w="5401" w:type="dxa"/>
        </w:tcPr>
        <w:p w14:paraId="22D66187" w14:textId="77777777" w:rsidR="00A95A42" w:rsidRDefault="00A95A42" w:rsidP="004B315F">
          <w:pPr>
            <w:pStyle w:val="Header"/>
          </w:pPr>
        </w:p>
      </w:tc>
      <w:tc>
        <w:tcPr>
          <w:tcW w:w="694" w:type="dxa"/>
          <w:gridSpan w:val="2"/>
          <w:shd w:val="clear" w:color="auto" w:fill="auto"/>
        </w:tcPr>
        <w:p w14:paraId="15682A66" w14:textId="77777777" w:rsidR="00A95A42" w:rsidRDefault="00A95A42" w:rsidP="004B315F">
          <w:pPr>
            <w:pStyle w:val="Header"/>
          </w:pPr>
        </w:p>
      </w:tc>
      <w:tc>
        <w:tcPr>
          <w:tcW w:w="284" w:type="dxa"/>
          <w:shd w:val="clear" w:color="auto" w:fill="auto"/>
        </w:tcPr>
        <w:p w14:paraId="582F40ED" w14:textId="77777777" w:rsidR="00A95A42" w:rsidRDefault="00A95A42" w:rsidP="004B315F">
          <w:pPr>
            <w:pStyle w:val="Header"/>
          </w:pPr>
        </w:p>
      </w:tc>
      <w:tc>
        <w:tcPr>
          <w:tcW w:w="1559" w:type="dxa"/>
          <w:shd w:val="clear" w:color="auto" w:fill="auto"/>
        </w:tcPr>
        <w:p w14:paraId="27DAB4F1" w14:textId="77777777" w:rsidR="00A95A42" w:rsidRDefault="00A95A42" w:rsidP="004B315F">
          <w:pPr>
            <w:pStyle w:val="Header"/>
          </w:pPr>
        </w:p>
      </w:tc>
    </w:tr>
    <w:tr w:rsidR="00A95A42" w:rsidRPr="00732B59" w14:paraId="23A22C4C" w14:textId="77777777" w:rsidTr="00046A88">
      <w:trPr>
        <w:cantSplit/>
      </w:trPr>
      <w:tc>
        <w:tcPr>
          <w:tcW w:w="2056" w:type="dxa"/>
        </w:tcPr>
        <w:p w14:paraId="4B95BABF" w14:textId="77777777" w:rsidR="00A95A42" w:rsidRPr="00732B59" w:rsidRDefault="00A95A42" w:rsidP="004B315F">
          <w:pPr>
            <w:pStyle w:val="Header"/>
            <w:ind w:left="57"/>
            <w:rPr>
              <w:sz w:val="20"/>
            </w:rPr>
          </w:pPr>
        </w:p>
      </w:tc>
      <w:tc>
        <w:tcPr>
          <w:tcW w:w="213" w:type="dxa"/>
        </w:tcPr>
        <w:p w14:paraId="4A29FF89" w14:textId="77777777" w:rsidR="00A95A42" w:rsidRPr="00732B59" w:rsidRDefault="00A95A42" w:rsidP="004B315F">
          <w:pPr>
            <w:pStyle w:val="Header"/>
            <w:rPr>
              <w:sz w:val="20"/>
            </w:rPr>
          </w:pPr>
        </w:p>
      </w:tc>
      <w:tc>
        <w:tcPr>
          <w:tcW w:w="5401" w:type="dxa"/>
        </w:tcPr>
        <w:p w14:paraId="483D15EB" w14:textId="77777777" w:rsidR="00A95A42" w:rsidRPr="00732B59" w:rsidRDefault="00A95A42" w:rsidP="004B315F">
          <w:pPr>
            <w:pStyle w:val="Header"/>
            <w:rPr>
              <w:sz w:val="20"/>
            </w:rPr>
          </w:pPr>
        </w:p>
      </w:tc>
      <w:tc>
        <w:tcPr>
          <w:tcW w:w="694" w:type="dxa"/>
          <w:gridSpan w:val="2"/>
          <w:shd w:val="clear" w:color="auto" w:fill="auto"/>
        </w:tcPr>
        <w:p w14:paraId="6A7EA878" w14:textId="77777777" w:rsidR="00A95A42" w:rsidRPr="00732B59" w:rsidRDefault="00A95A42" w:rsidP="004B315F">
          <w:pPr>
            <w:pStyle w:val="Header"/>
            <w:rPr>
              <w:sz w:val="20"/>
            </w:rPr>
          </w:pPr>
        </w:p>
      </w:tc>
      <w:tc>
        <w:tcPr>
          <w:tcW w:w="284" w:type="dxa"/>
          <w:shd w:val="clear" w:color="auto" w:fill="auto"/>
        </w:tcPr>
        <w:p w14:paraId="1811E41B" w14:textId="77777777" w:rsidR="00A95A42" w:rsidRPr="00732B59" w:rsidRDefault="00A95A42" w:rsidP="004B315F">
          <w:pPr>
            <w:pStyle w:val="Header"/>
            <w:rPr>
              <w:sz w:val="20"/>
            </w:rPr>
          </w:pPr>
        </w:p>
      </w:tc>
      <w:tc>
        <w:tcPr>
          <w:tcW w:w="1559" w:type="dxa"/>
          <w:shd w:val="clear" w:color="auto" w:fill="auto"/>
        </w:tcPr>
        <w:p w14:paraId="0168917D" w14:textId="77777777" w:rsidR="00A95A42" w:rsidRPr="00732B59" w:rsidRDefault="00A95A42" w:rsidP="004B315F">
          <w:pPr>
            <w:pStyle w:val="Header"/>
            <w:rPr>
              <w:sz w:val="20"/>
            </w:rPr>
          </w:pPr>
        </w:p>
      </w:tc>
    </w:tr>
    <w:tr w:rsidR="00A95A42" w:rsidRPr="00732B59" w14:paraId="3915E022" w14:textId="77777777" w:rsidTr="00046A88">
      <w:trPr>
        <w:cantSplit/>
      </w:trPr>
      <w:tc>
        <w:tcPr>
          <w:tcW w:w="2056" w:type="dxa"/>
        </w:tcPr>
        <w:p w14:paraId="1F8A28D1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Siemens Doc No</w:t>
          </w:r>
        </w:p>
      </w:tc>
      <w:tc>
        <w:tcPr>
          <w:tcW w:w="213" w:type="dxa"/>
        </w:tcPr>
        <w:p w14:paraId="124CAAAA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:</w:t>
          </w:r>
        </w:p>
      </w:tc>
      <w:tc>
        <w:tcPr>
          <w:tcW w:w="5401" w:type="dxa"/>
        </w:tcPr>
        <w:p w14:paraId="223BF797" w14:textId="6B20DE5C" w:rsidR="00A95A42" w:rsidRPr="00440EC6" w:rsidRDefault="00212D38" w:rsidP="00046A88">
          <w:pPr>
            <w:pStyle w:val="Header"/>
            <w:tabs>
              <w:tab w:val="center" w:pos="2629"/>
            </w:tabs>
            <w:ind w:left="0"/>
            <w:rPr>
              <w:sz w:val="20"/>
            </w:rPr>
          </w:pPr>
          <w:r w:rsidRPr="00212D38">
            <w:rPr>
              <w:sz w:val="20"/>
            </w:rPr>
            <w:t>10221896</w:t>
          </w:r>
          <w:r w:rsidR="00A95A42" w:rsidRPr="00440EC6">
            <w:rPr>
              <w:sz w:val="20"/>
            </w:rPr>
            <w:tab/>
          </w:r>
        </w:p>
      </w:tc>
      <w:tc>
        <w:tcPr>
          <w:tcW w:w="680" w:type="dxa"/>
        </w:tcPr>
        <w:p w14:paraId="7196240C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Page</w:t>
          </w:r>
        </w:p>
      </w:tc>
      <w:tc>
        <w:tcPr>
          <w:tcW w:w="298" w:type="dxa"/>
          <w:gridSpan w:val="2"/>
        </w:tcPr>
        <w:p w14:paraId="27F1CDCB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:</w:t>
          </w:r>
        </w:p>
      </w:tc>
      <w:tc>
        <w:tcPr>
          <w:tcW w:w="1559" w:type="dxa"/>
        </w:tcPr>
        <w:p w14:paraId="0270B67F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rStyle w:val="PageNumber"/>
              <w:sz w:val="20"/>
            </w:rPr>
            <w:fldChar w:fldCharType="begin"/>
          </w:r>
          <w:r w:rsidRPr="00732B59">
            <w:rPr>
              <w:rStyle w:val="PageNumber"/>
              <w:sz w:val="20"/>
            </w:rPr>
            <w:instrText xml:space="preserve"> PAGE </w:instrText>
          </w:r>
          <w:r w:rsidRPr="00732B59"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7</w:t>
          </w:r>
          <w:r w:rsidRPr="00732B59">
            <w:rPr>
              <w:rStyle w:val="PageNumber"/>
              <w:sz w:val="20"/>
            </w:rPr>
            <w:fldChar w:fldCharType="end"/>
          </w:r>
          <w:r w:rsidRPr="00732B59">
            <w:rPr>
              <w:sz w:val="20"/>
            </w:rPr>
            <w:t xml:space="preserve"> </w:t>
          </w:r>
          <w:r w:rsidRPr="00732B59">
            <w:rPr>
              <w:sz w:val="20"/>
            </w:rPr>
            <w:t xml:space="preserve">of </w:t>
          </w:r>
          <w:r w:rsidRPr="00732B59">
            <w:rPr>
              <w:rStyle w:val="PageNumber"/>
              <w:sz w:val="20"/>
            </w:rPr>
            <w:fldChar w:fldCharType="begin"/>
          </w:r>
          <w:r w:rsidRPr="00732B59">
            <w:rPr>
              <w:rStyle w:val="PageNumber"/>
              <w:sz w:val="20"/>
            </w:rPr>
            <w:instrText xml:space="preserve"> NUMPAGES </w:instrText>
          </w:r>
          <w:r w:rsidRPr="00732B59">
            <w:rPr>
              <w:rStyle w:val="PageNumber"/>
              <w:sz w:val="20"/>
            </w:rPr>
            <w:fldChar w:fldCharType="separate"/>
          </w:r>
          <w:r>
            <w:rPr>
              <w:rStyle w:val="PageNumber"/>
              <w:noProof/>
              <w:sz w:val="20"/>
            </w:rPr>
            <w:t>11</w:t>
          </w:r>
          <w:r w:rsidRPr="00732B59">
            <w:rPr>
              <w:rStyle w:val="PageNumber"/>
              <w:sz w:val="20"/>
            </w:rPr>
            <w:fldChar w:fldCharType="end"/>
          </w:r>
        </w:p>
      </w:tc>
    </w:tr>
    <w:tr w:rsidR="00A95A42" w:rsidRPr="00440EC6" w14:paraId="0F587AE0" w14:textId="77777777" w:rsidTr="00046A88">
      <w:trPr>
        <w:cantSplit/>
      </w:trPr>
      <w:tc>
        <w:tcPr>
          <w:tcW w:w="2056" w:type="dxa"/>
        </w:tcPr>
        <w:p w14:paraId="17444276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Document Title</w:t>
          </w:r>
        </w:p>
      </w:tc>
      <w:tc>
        <w:tcPr>
          <w:tcW w:w="213" w:type="dxa"/>
        </w:tcPr>
        <w:p w14:paraId="30B665A3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:</w:t>
          </w:r>
        </w:p>
      </w:tc>
      <w:tc>
        <w:tcPr>
          <w:tcW w:w="5401" w:type="dxa"/>
        </w:tcPr>
        <w:p w14:paraId="6065DD9A" w14:textId="592677E8" w:rsidR="00A95A42" w:rsidRPr="00046A88" w:rsidRDefault="00A95A42" w:rsidP="00046A88">
          <w:pPr>
            <w:pStyle w:val="Header"/>
            <w:ind w:left="0"/>
            <w:rPr>
              <w:color w:val="000000"/>
              <w:sz w:val="20"/>
            </w:rPr>
          </w:pPr>
          <w:r w:rsidRPr="00046A88">
            <w:rPr>
              <w:sz w:val="20"/>
            </w:rPr>
            <w:t>Specification</w:t>
          </w:r>
          <w:r>
            <w:rPr>
              <w:sz w:val="20"/>
            </w:rPr>
            <w:t xml:space="preserve"> Sheet SDP-9</w:t>
          </w:r>
        </w:p>
      </w:tc>
      <w:tc>
        <w:tcPr>
          <w:tcW w:w="680" w:type="dxa"/>
        </w:tcPr>
        <w:p w14:paraId="3EF35069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Rev.</w:t>
          </w:r>
        </w:p>
      </w:tc>
      <w:tc>
        <w:tcPr>
          <w:tcW w:w="298" w:type="dxa"/>
          <w:gridSpan w:val="2"/>
        </w:tcPr>
        <w:p w14:paraId="1760A277" w14:textId="77777777" w:rsidR="00A95A42" w:rsidRPr="00732B59" w:rsidRDefault="00A95A42" w:rsidP="00046A88">
          <w:pPr>
            <w:pStyle w:val="Header"/>
            <w:ind w:left="0"/>
            <w:rPr>
              <w:sz w:val="20"/>
            </w:rPr>
          </w:pPr>
          <w:r w:rsidRPr="00732B59">
            <w:rPr>
              <w:sz w:val="20"/>
            </w:rPr>
            <w:t>:</w:t>
          </w:r>
        </w:p>
      </w:tc>
      <w:tc>
        <w:tcPr>
          <w:tcW w:w="1559" w:type="dxa"/>
        </w:tcPr>
        <w:p w14:paraId="71456C4B" w14:textId="3101497D" w:rsidR="00A95A42" w:rsidRPr="00440EC6" w:rsidRDefault="00A95A42" w:rsidP="00046A88">
          <w:pPr>
            <w:pStyle w:val="Header"/>
            <w:ind w:left="0"/>
            <w:rPr>
              <w:sz w:val="20"/>
            </w:rPr>
          </w:pPr>
          <w:r>
            <w:rPr>
              <w:sz w:val="20"/>
            </w:rPr>
            <w:t>0</w:t>
          </w:r>
          <w:r w:rsidR="00212D38">
            <w:rPr>
              <w:sz w:val="20"/>
            </w:rPr>
            <w:t>1</w:t>
          </w:r>
        </w:p>
      </w:tc>
    </w:tr>
  </w:tbl>
  <w:p w14:paraId="506EA024" w14:textId="77777777" w:rsidR="00A95A42" w:rsidRPr="00046A88" w:rsidRDefault="00A95A42" w:rsidP="00046A88">
    <w:pPr>
      <w:pStyle w:val="Header"/>
      <w:ind w:left="0"/>
    </w:pPr>
  </w:p>
  <w:p w14:paraId="3F026AD5" w14:textId="77777777" w:rsidR="00A95A42" w:rsidRDefault="00A95A4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82D690" w14:textId="77777777" w:rsidR="00A95A42" w:rsidRPr="00A651E4" w:rsidRDefault="00A95A42" w:rsidP="00D93733">
    <w:pPr>
      <w:pStyle w:val="Header"/>
      <w:ind w:left="0"/>
      <w:rPr>
        <w:b/>
        <w:lang w:val="en-GB"/>
      </w:rPr>
    </w:pPr>
  </w:p>
  <w:p w14:paraId="346DFFCC" w14:textId="77777777" w:rsidR="00A95A42" w:rsidRPr="00D93733" w:rsidRDefault="00A95A42" w:rsidP="00D93733">
    <w:pPr>
      <w:pStyle w:val="Header"/>
      <w:rPr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16CBD"/>
    <w:multiLevelType w:val="multilevel"/>
    <w:tmpl w:val="AF165C9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6790244"/>
    <w:multiLevelType w:val="hybridMultilevel"/>
    <w:tmpl w:val="846CC10E"/>
    <w:lvl w:ilvl="0" w:tplc="8D625DE4">
      <w:start w:val="1"/>
      <w:numFmt w:val="bullet"/>
      <w:lvlText w:val=""/>
      <w:lvlJc w:val="left"/>
      <w:pPr>
        <w:ind w:left="75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" w15:restartNumberingAfterBreak="0">
    <w:nsid w:val="089D2690"/>
    <w:multiLevelType w:val="hybridMultilevel"/>
    <w:tmpl w:val="8FA2D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A6DF4"/>
    <w:multiLevelType w:val="hybridMultilevel"/>
    <w:tmpl w:val="3EB409D0"/>
    <w:lvl w:ilvl="0" w:tplc="3E7EFC22">
      <w:start w:val="15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6A31"/>
    <w:multiLevelType w:val="singleLevel"/>
    <w:tmpl w:val="22DA70CE"/>
    <w:lvl w:ilvl="0">
      <w:start w:val="1"/>
      <w:numFmt w:val="decimal"/>
      <w:pStyle w:val="Stil1"/>
      <w:lvlText w:val="6.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6127184"/>
    <w:multiLevelType w:val="hybridMultilevel"/>
    <w:tmpl w:val="DE32BC64"/>
    <w:lvl w:ilvl="0" w:tplc="A9EC5464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EB2BBB"/>
    <w:multiLevelType w:val="multilevel"/>
    <w:tmpl w:val="2E1655FC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 w15:restartNumberingAfterBreak="0">
    <w:nsid w:val="207A2754"/>
    <w:multiLevelType w:val="multilevel"/>
    <w:tmpl w:val="14067F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39139CC"/>
    <w:multiLevelType w:val="hybridMultilevel"/>
    <w:tmpl w:val="CB9215C8"/>
    <w:lvl w:ilvl="0" w:tplc="8DBE2564">
      <w:start w:val="1"/>
      <w:numFmt w:val="bullet"/>
      <w:lvlText w:val=""/>
      <w:lvlJc w:val="left"/>
      <w:pPr>
        <w:ind w:left="111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9" w15:restartNumberingAfterBreak="0">
    <w:nsid w:val="2A7B7E51"/>
    <w:multiLevelType w:val="hybridMultilevel"/>
    <w:tmpl w:val="54C2FC12"/>
    <w:lvl w:ilvl="0" w:tplc="1ED2C1FC">
      <w:start w:val="1"/>
      <w:numFmt w:val="decimal"/>
      <w:lvlText w:val="8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DE5604C"/>
    <w:multiLevelType w:val="hybridMultilevel"/>
    <w:tmpl w:val="62E6AF1C"/>
    <w:lvl w:ilvl="0" w:tplc="8D26890E">
      <w:start w:val="1"/>
      <w:numFmt w:val="bullet"/>
      <w:lvlText w:val=""/>
      <w:lvlJc w:val="left"/>
      <w:pPr>
        <w:ind w:left="757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1" w15:restartNumberingAfterBreak="0">
    <w:nsid w:val="34F265A8"/>
    <w:multiLevelType w:val="hybridMultilevel"/>
    <w:tmpl w:val="75D28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27B62"/>
    <w:multiLevelType w:val="hybridMultilevel"/>
    <w:tmpl w:val="87A2C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65101"/>
    <w:multiLevelType w:val="hybridMultilevel"/>
    <w:tmpl w:val="C594482E"/>
    <w:lvl w:ilvl="0" w:tplc="7228F604">
      <w:start w:val="1"/>
      <w:numFmt w:val="decimal"/>
      <w:lvlText w:val="7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3CA22B7"/>
    <w:multiLevelType w:val="multilevel"/>
    <w:tmpl w:val="2E76C932"/>
    <w:lvl w:ilvl="0">
      <w:start w:val="1"/>
      <w:numFmt w:val="none"/>
      <w:pStyle w:val="Overskrift2innrykket"/>
      <w:lvlText w:val="7.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84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088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096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104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440"/>
      </w:pPr>
      <w:rPr>
        <w:rFonts w:hint="default"/>
      </w:rPr>
    </w:lvl>
  </w:abstractNum>
  <w:abstractNum w:abstractNumId="15" w15:restartNumberingAfterBreak="0">
    <w:nsid w:val="5508520E"/>
    <w:multiLevelType w:val="hybridMultilevel"/>
    <w:tmpl w:val="563EF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8C424A"/>
    <w:multiLevelType w:val="hybridMultilevel"/>
    <w:tmpl w:val="C11AB526"/>
    <w:lvl w:ilvl="0" w:tplc="2E446412">
      <w:start w:val="1"/>
      <w:numFmt w:val="decimal"/>
      <w:lvlText w:val="6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0835993"/>
    <w:multiLevelType w:val="multilevel"/>
    <w:tmpl w:val="27D4454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4CC4361"/>
    <w:multiLevelType w:val="hybridMultilevel"/>
    <w:tmpl w:val="32D69602"/>
    <w:lvl w:ilvl="0" w:tplc="5800816A">
      <w:start w:val="155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63655"/>
    <w:multiLevelType w:val="hybridMultilevel"/>
    <w:tmpl w:val="22DCD16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7B3E523D"/>
    <w:multiLevelType w:val="multilevel"/>
    <w:tmpl w:val="667065D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E177AE3"/>
    <w:multiLevelType w:val="multilevel"/>
    <w:tmpl w:val="4C6AF66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2023966265">
    <w:abstractNumId w:val="6"/>
  </w:num>
  <w:num w:numId="2" w16cid:durableId="503980644">
    <w:abstractNumId w:val="14"/>
  </w:num>
  <w:num w:numId="3" w16cid:durableId="1420445146">
    <w:abstractNumId w:val="4"/>
  </w:num>
  <w:num w:numId="4" w16cid:durableId="2144611997">
    <w:abstractNumId w:val="9"/>
  </w:num>
  <w:num w:numId="5" w16cid:durableId="878737031">
    <w:abstractNumId w:val="16"/>
  </w:num>
  <w:num w:numId="6" w16cid:durableId="97484773">
    <w:abstractNumId w:val="13"/>
  </w:num>
  <w:num w:numId="7" w16cid:durableId="1772970900">
    <w:abstractNumId w:val="19"/>
  </w:num>
  <w:num w:numId="8" w16cid:durableId="989821666">
    <w:abstractNumId w:val="15"/>
  </w:num>
  <w:num w:numId="9" w16cid:durableId="1134519196">
    <w:abstractNumId w:val="11"/>
  </w:num>
  <w:num w:numId="10" w16cid:durableId="296763817">
    <w:abstractNumId w:val="12"/>
  </w:num>
  <w:num w:numId="11" w16cid:durableId="359867082">
    <w:abstractNumId w:val="6"/>
  </w:num>
  <w:num w:numId="12" w16cid:durableId="2133672265">
    <w:abstractNumId w:val="7"/>
  </w:num>
  <w:num w:numId="13" w16cid:durableId="1651712012">
    <w:abstractNumId w:val="17"/>
  </w:num>
  <w:num w:numId="14" w16cid:durableId="1095368835">
    <w:abstractNumId w:val="0"/>
  </w:num>
  <w:num w:numId="15" w16cid:durableId="533159790">
    <w:abstractNumId w:val="21"/>
  </w:num>
  <w:num w:numId="16" w16cid:durableId="517813845">
    <w:abstractNumId w:val="20"/>
  </w:num>
  <w:num w:numId="17" w16cid:durableId="894781542">
    <w:abstractNumId w:val="6"/>
  </w:num>
  <w:num w:numId="18" w16cid:durableId="745614041">
    <w:abstractNumId w:val="3"/>
  </w:num>
  <w:num w:numId="19" w16cid:durableId="346368529">
    <w:abstractNumId w:val="18"/>
  </w:num>
  <w:num w:numId="20" w16cid:durableId="971860803">
    <w:abstractNumId w:val="1"/>
  </w:num>
  <w:num w:numId="21" w16cid:durableId="1695837694">
    <w:abstractNumId w:val="8"/>
  </w:num>
  <w:num w:numId="22" w16cid:durableId="1785422992">
    <w:abstractNumId w:val="2"/>
  </w:num>
  <w:num w:numId="23" w16cid:durableId="3440094">
    <w:abstractNumId w:val="5"/>
  </w:num>
  <w:num w:numId="24" w16cid:durableId="1758165053">
    <w:abstractNumId w:val="1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54"/>
    <w:rsid w:val="00001DA9"/>
    <w:rsid w:val="00017F92"/>
    <w:rsid w:val="00020C5F"/>
    <w:rsid w:val="000231FA"/>
    <w:rsid w:val="00023A37"/>
    <w:rsid w:val="000319BC"/>
    <w:rsid w:val="00046388"/>
    <w:rsid w:val="00046A88"/>
    <w:rsid w:val="00052699"/>
    <w:rsid w:val="00052FDF"/>
    <w:rsid w:val="000549A9"/>
    <w:rsid w:val="00071392"/>
    <w:rsid w:val="00074CEC"/>
    <w:rsid w:val="00080770"/>
    <w:rsid w:val="00085C9D"/>
    <w:rsid w:val="00092ADF"/>
    <w:rsid w:val="00094F52"/>
    <w:rsid w:val="000A6E56"/>
    <w:rsid w:val="000B48B6"/>
    <w:rsid w:val="000D110B"/>
    <w:rsid w:val="000D621D"/>
    <w:rsid w:val="000D67FE"/>
    <w:rsid w:val="000F52EA"/>
    <w:rsid w:val="000F562F"/>
    <w:rsid w:val="00124E4C"/>
    <w:rsid w:val="00124E82"/>
    <w:rsid w:val="001338FB"/>
    <w:rsid w:val="001455B1"/>
    <w:rsid w:val="00175A8E"/>
    <w:rsid w:val="00185741"/>
    <w:rsid w:val="00186645"/>
    <w:rsid w:val="0019633F"/>
    <w:rsid w:val="001A3FB0"/>
    <w:rsid w:val="001B031C"/>
    <w:rsid w:val="001C68D7"/>
    <w:rsid w:val="001C7843"/>
    <w:rsid w:val="001D112A"/>
    <w:rsid w:val="001E2320"/>
    <w:rsid w:val="001E5EC6"/>
    <w:rsid w:val="001F2E7B"/>
    <w:rsid w:val="00203B11"/>
    <w:rsid w:val="00204B0B"/>
    <w:rsid w:val="002077F3"/>
    <w:rsid w:val="002110BC"/>
    <w:rsid w:val="002126E0"/>
    <w:rsid w:val="00212D38"/>
    <w:rsid w:val="002147C6"/>
    <w:rsid w:val="00214B55"/>
    <w:rsid w:val="00227C36"/>
    <w:rsid w:val="002322B1"/>
    <w:rsid w:val="0023560B"/>
    <w:rsid w:val="00241190"/>
    <w:rsid w:val="002553B6"/>
    <w:rsid w:val="0025561F"/>
    <w:rsid w:val="00256CAD"/>
    <w:rsid w:val="00261380"/>
    <w:rsid w:val="00261711"/>
    <w:rsid w:val="0026591D"/>
    <w:rsid w:val="002702B1"/>
    <w:rsid w:val="002730A4"/>
    <w:rsid w:val="00285B39"/>
    <w:rsid w:val="00292F28"/>
    <w:rsid w:val="0029491B"/>
    <w:rsid w:val="002B30B4"/>
    <w:rsid w:val="002B3FE1"/>
    <w:rsid w:val="002C6C44"/>
    <w:rsid w:val="002D0031"/>
    <w:rsid w:val="002D7B4F"/>
    <w:rsid w:val="002E0189"/>
    <w:rsid w:val="002E4528"/>
    <w:rsid w:val="002E4E0E"/>
    <w:rsid w:val="002E636D"/>
    <w:rsid w:val="002E7B5C"/>
    <w:rsid w:val="002F760C"/>
    <w:rsid w:val="00303B00"/>
    <w:rsid w:val="00306FA3"/>
    <w:rsid w:val="00315C41"/>
    <w:rsid w:val="00320D49"/>
    <w:rsid w:val="003247E8"/>
    <w:rsid w:val="00325227"/>
    <w:rsid w:val="00330790"/>
    <w:rsid w:val="003422F2"/>
    <w:rsid w:val="00353562"/>
    <w:rsid w:val="00366812"/>
    <w:rsid w:val="00373C61"/>
    <w:rsid w:val="00376FA4"/>
    <w:rsid w:val="00386098"/>
    <w:rsid w:val="003A1E03"/>
    <w:rsid w:val="003A26E0"/>
    <w:rsid w:val="003A39DE"/>
    <w:rsid w:val="003A42C6"/>
    <w:rsid w:val="003C0875"/>
    <w:rsid w:val="003C430E"/>
    <w:rsid w:val="003D5194"/>
    <w:rsid w:val="003F0535"/>
    <w:rsid w:val="003F3976"/>
    <w:rsid w:val="003F5420"/>
    <w:rsid w:val="0040277F"/>
    <w:rsid w:val="00407BA6"/>
    <w:rsid w:val="00410A02"/>
    <w:rsid w:val="00411055"/>
    <w:rsid w:val="00412AE6"/>
    <w:rsid w:val="0043257D"/>
    <w:rsid w:val="00435312"/>
    <w:rsid w:val="00437C6B"/>
    <w:rsid w:val="00450590"/>
    <w:rsid w:val="004572D9"/>
    <w:rsid w:val="00462A7E"/>
    <w:rsid w:val="00462F6A"/>
    <w:rsid w:val="004710A4"/>
    <w:rsid w:val="00472F0F"/>
    <w:rsid w:val="0047420A"/>
    <w:rsid w:val="00474946"/>
    <w:rsid w:val="004A222E"/>
    <w:rsid w:val="004B315F"/>
    <w:rsid w:val="004B58ED"/>
    <w:rsid w:val="004C038A"/>
    <w:rsid w:val="004C0D53"/>
    <w:rsid w:val="004C16DE"/>
    <w:rsid w:val="004C5BAA"/>
    <w:rsid w:val="004D2429"/>
    <w:rsid w:val="004D537F"/>
    <w:rsid w:val="004D6842"/>
    <w:rsid w:val="004E1FB7"/>
    <w:rsid w:val="004F28A9"/>
    <w:rsid w:val="004F2D35"/>
    <w:rsid w:val="0050086F"/>
    <w:rsid w:val="00503AE1"/>
    <w:rsid w:val="00511E31"/>
    <w:rsid w:val="00523C46"/>
    <w:rsid w:val="00530CE9"/>
    <w:rsid w:val="0053134F"/>
    <w:rsid w:val="00547BFE"/>
    <w:rsid w:val="00555DDD"/>
    <w:rsid w:val="005563BF"/>
    <w:rsid w:val="00566D28"/>
    <w:rsid w:val="00586C6B"/>
    <w:rsid w:val="0059027B"/>
    <w:rsid w:val="005B6DF9"/>
    <w:rsid w:val="005C0231"/>
    <w:rsid w:val="005C11B1"/>
    <w:rsid w:val="005E5E96"/>
    <w:rsid w:val="005F211D"/>
    <w:rsid w:val="005F332D"/>
    <w:rsid w:val="005F4AB0"/>
    <w:rsid w:val="00600805"/>
    <w:rsid w:val="00613EC1"/>
    <w:rsid w:val="00626EBB"/>
    <w:rsid w:val="006411BE"/>
    <w:rsid w:val="00644118"/>
    <w:rsid w:val="0066514A"/>
    <w:rsid w:val="00666F53"/>
    <w:rsid w:val="00671FA4"/>
    <w:rsid w:val="00685D6B"/>
    <w:rsid w:val="006905F7"/>
    <w:rsid w:val="006921F4"/>
    <w:rsid w:val="006A1124"/>
    <w:rsid w:val="006A119B"/>
    <w:rsid w:val="006A1CC0"/>
    <w:rsid w:val="006C2419"/>
    <w:rsid w:val="006C312D"/>
    <w:rsid w:val="006D013C"/>
    <w:rsid w:val="006D01D4"/>
    <w:rsid w:val="006D1AD1"/>
    <w:rsid w:val="006E3954"/>
    <w:rsid w:val="006E7682"/>
    <w:rsid w:val="006F1010"/>
    <w:rsid w:val="007074C7"/>
    <w:rsid w:val="00707EB8"/>
    <w:rsid w:val="0077500D"/>
    <w:rsid w:val="0077505B"/>
    <w:rsid w:val="00776AD0"/>
    <w:rsid w:val="00780C54"/>
    <w:rsid w:val="007870A6"/>
    <w:rsid w:val="00791909"/>
    <w:rsid w:val="00795012"/>
    <w:rsid w:val="007A0B81"/>
    <w:rsid w:val="007A0BE0"/>
    <w:rsid w:val="007A63D8"/>
    <w:rsid w:val="007B19A0"/>
    <w:rsid w:val="007D008D"/>
    <w:rsid w:val="007E78FE"/>
    <w:rsid w:val="007F28F2"/>
    <w:rsid w:val="0080420D"/>
    <w:rsid w:val="008062AA"/>
    <w:rsid w:val="00816B7B"/>
    <w:rsid w:val="008231BB"/>
    <w:rsid w:val="00825254"/>
    <w:rsid w:val="008269B8"/>
    <w:rsid w:val="008272EF"/>
    <w:rsid w:val="0083438C"/>
    <w:rsid w:val="0084003B"/>
    <w:rsid w:val="00865FCA"/>
    <w:rsid w:val="008765B1"/>
    <w:rsid w:val="008805E9"/>
    <w:rsid w:val="00882D99"/>
    <w:rsid w:val="008852C6"/>
    <w:rsid w:val="00892DEA"/>
    <w:rsid w:val="008940CA"/>
    <w:rsid w:val="008C22DC"/>
    <w:rsid w:val="008C4205"/>
    <w:rsid w:val="008D4BD0"/>
    <w:rsid w:val="008D54E5"/>
    <w:rsid w:val="008E0B43"/>
    <w:rsid w:val="008E4E6C"/>
    <w:rsid w:val="008E7F00"/>
    <w:rsid w:val="008F102B"/>
    <w:rsid w:val="008F12EB"/>
    <w:rsid w:val="00901B0C"/>
    <w:rsid w:val="00925302"/>
    <w:rsid w:val="00952E45"/>
    <w:rsid w:val="00960739"/>
    <w:rsid w:val="0096367D"/>
    <w:rsid w:val="00965301"/>
    <w:rsid w:val="00977551"/>
    <w:rsid w:val="00977C42"/>
    <w:rsid w:val="0098155D"/>
    <w:rsid w:val="009979E9"/>
    <w:rsid w:val="009A7485"/>
    <w:rsid w:val="009B09BC"/>
    <w:rsid w:val="009B66B3"/>
    <w:rsid w:val="009D45C7"/>
    <w:rsid w:val="00A003FE"/>
    <w:rsid w:val="00A055F1"/>
    <w:rsid w:val="00A24D5E"/>
    <w:rsid w:val="00A30016"/>
    <w:rsid w:val="00A34B3F"/>
    <w:rsid w:val="00A36552"/>
    <w:rsid w:val="00A50930"/>
    <w:rsid w:val="00A5130A"/>
    <w:rsid w:val="00A61D9C"/>
    <w:rsid w:val="00A651E4"/>
    <w:rsid w:val="00A6740A"/>
    <w:rsid w:val="00A71A6F"/>
    <w:rsid w:val="00A72F6F"/>
    <w:rsid w:val="00A90185"/>
    <w:rsid w:val="00A94E3B"/>
    <w:rsid w:val="00A95A42"/>
    <w:rsid w:val="00AB63F8"/>
    <w:rsid w:val="00AC2A26"/>
    <w:rsid w:val="00AC2D54"/>
    <w:rsid w:val="00AC6FAA"/>
    <w:rsid w:val="00AC7CBB"/>
    <w:rsid w:val="00AD3AA6"/>
    <w:rsid w:val="00AD4FAB"/>
    <w:rsid w:val="00B14506"/>
    <w:rsid w:val="00B2728C"/>
    <w:rsid w:val="00B37978"/>
    <w:rsid w:val="00B43C11"/>
    <w:rsid w:val="00B53F45"/>
    <w:rsid w:val="00B637FA"/>
    <w:rsid w:val="00B64D85"/>
    <w:rsid w:val="00B6543B"/>
    <w:rsid w:val="00B9125D"/>
    <w:rsid w:val="00B94019"/>
    <w:rsid w:val="00B9569E"/>
    <w:rsid w:val="00B96451"/>
    <w:rsid w:val="00BA2FAE"/>
    <w:rsid w:val="00BA484A"/>
    <w:rsid w:val="00BA621E"/>
    <w:rsid w:val="00BC217D"/>
    <w:rsid w:val="00BC2B54"/>
    <w:rsid w:val="00BD43A6"/>
    <w:rsid w:val="00BE239A"/>
    <w:rsid w:val="00BE783B"/>
    <w:rsid w:val="00C00550"/>
    <w:rsid w:val="00C1035D"/>
    <w:rsid w:val="00C13969"/>
    <w:rsid w:val="00C15E46"/>
    <w:rsid w:val="00C24E00"/>
    <w:rsid w:val="00C34D03"/>
    <w:rsid w:val="00C35BF0"/>
    <w:rsid w:val="00C579EE"/>
    <w:rsid w:val="00C648BC"/>
    <w:rsid w:val="00C71E07"/>
    <w:rsid w:val="00C72ED2"/>
    <w:rsid w:val="00C7445A"/>
    <w:rsid w:val="00C9369D"/>
    <w:rsid w:val="00CA0473"/>
    <w:rsid w:val="00CA3502"/>
    <w:rsid w:val="00CB3110"/>
    <w:rsid w:val="00CC0DDD"/>
    <w:rsid w:val="00CD2331"/>
    <w:rsid w:val="00CD37E9"/>
    <w:rsid w:val="00CD7ED5"/>
    <w:rsid w:val="00CE0AEB"/>
    <w:rsid w:val="00CE4182"/>
    <w:rsid w:val="00D20517"/>
    <w:rsid w:val="00D227F6"/>
    <w:rsid w:val="00D23760"/>
    <w:rsid w:val="00D262D9"/>
    <w:rsid w:val="00D27612"/>
    <w:rsid w:val="00D42679"/>
    <w:rsid w:val="00D50D00"/>
    <w:rsid w:val="00D54E57"/>
    <w:rsid w:val="00D575E3"/>
    <w:rsid w:val="00D62C3C"/>
    <w:rsid w:val="00D93733"/>
    <w:rsid w:val="00DB6437"/>
    <w:rsid w:val="00DC5876"/>
    <w:rsid w:val="00DC769E"/>
    <w:rsid w:val="00DD5E38"/>
    <w:rsid w:val="00DE36EA"/>
    <w:rsid w:val="00DE515A"/>
    <w:rsid w:val="00DE7842"/>
    <w:rsid w:val="00E009D4"/>
    <w:rsid w:val="00E21888"/>
    <w:rsid w:val="00E27BAC"/>
    <w:rsid w:val="00E27DAB"/>
    <w:rsid w:val="00E61A15"/>
    <w:rsid w:val="00E61DBE"/>
    <w:rsid w:val="00E71EE0"/>
    <w:rsid w:val="00E7392D"/>
    <w:rsid w:val="00E84C4D"/>
    <w:rsid w:val="00E91FA3"/>
    <w:rsid w:val="00EA35E7"/>
    <w:rsid w:val="00EB32CF"/>
    <w:rsid w:val="00EB33D2"/>
    <w:rsid w:val="00EB500B"/>
    <w:rsid w:val="00EB7FCF"/>
    <w:rsid w:val="00EC0BC5"/>
    <w:rsid w:val="00ED24C6"/>
    <w:rsid w:val="00EF4943"/>
    <w:rsid w:val="00F113BF"/>
    <w:rsid w:val="00F17C05"/>
    <w:rsid w:val="00F203A7"/>
    <w:rsid w:val="00F3053C"/>
    <w:rsid w:val="00F52202"/>
    <w:rsid w:val="00F648DD"/>
    <w:rsid w:val="00F6639B"/>
    <w:rsid w:val="00F71A73"/>
    <w:rsid w:val="00F736E3"/>
    <w:rsid w:val="00F91A06"/>
    <w:rsid w:val="00F97167"/>
    <w:rsid w:val="00F97D7C"/>
    <w:rsid w:val="00FA178E"/>
    <w:rsid w:val="00FA4112"/>
    <w:rsid w:val="00FA5E5E"/>
    <w:rsid w:val="00FA713C"/>
    <w:rsid w:val="00FD2DAA"/>
    <w:rsid w:val="00FE0A07"/>
    <w:rsid w:val="00FE77FB"/>
    <w:rsid w:val="00FF1F1C"/>
    <w:rsid w:val="00FF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2DF277BB"/>
  <w15:chartTrackingRefBased/>
  <w15:docId w15:val="{8BC19A7F-0FE3-41A8-B733-3623F18D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42C6"/>
    <w:pPr>
      <w:ind w:left="397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qFormat/>
    <w:rsid w:val="00124E82"/>
    <w:pPr>
      <w:keepNext/>
      <w:numPr>
        <w:numId w:val="1"/>
      </w:numPr>
      <w:spacing w:before="240" w:after="120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qFormat/>
    <w:rsid w:val="00124E82"/>
    <w:pPr>
      <w:keepNext/>
      <w:spacing w:before="240"/>
      <w:ind w:left="0"/>
      <w:outlineLvl w:val="1"/>
    </w:pPr>
    <w:rPr>
      <w:b/>
      <w:caps/>
      <w:sz w:val="24"/>
    </w:rPr>
  </w:style>
  <w:style w:type="paragraph" w:styleId="Heading3">
    <w:name w:val="heading 3"/>
    <w:aliases w:val="Overskrift Spec 2"/>
    <w:basedOn w:val="Normal"/>
    <w:next w:val="Normal"/>
    <w:autoRedefine/>
    <w:qFormat/>
    <w:rsid w:val="005B6DF9"/>
    <w:pPr>
      <w:keepNext/>
      <w:spacing w:before="240" w:after="60"/>
      <w:ind w:left="720"/>
      <w:outlineLvl w:val="2"/>
    </w:pPr>
  </w:style>
  <w:style w:type="paragraph" w:styleId="Heading4">
    <w:name w:val="heading 4"/>
    <w:basedOn w:val="Normal"/>
    <w:next w:val="Normal"/>
    <w:qFormat/>
    <w:rsid w:val="00124E82"/>
    <w:pPr>
      <w:keepNext/>
      <w:spacing w:before="240" w:after="120"/>
      <w:ind w:left="0"/>
      <w:outlineLvl w:val="3"/>
    </w:pPr>
    <w:rPr>
      <w:b/>
      <w:caps/>
      <w:sz w:val="24"/>
    </w:rPr>
  </w:style>
  <w:style w:type="paragraph" w:styleId="Heading5">
    <w:name w:val="heading 5"/>
    <w:basedOn w:val="Normal"/>
    <w:next w:val="Normal"/>
    <w:qFormat/>
    <w:pPr>
      <w:spacing w:before="240" w:after="60"/>
      <w:ind w:left="0"/>
      <w:outlineLvl w:val="4"/>
    </w:pPr>
  </w:style>
  <w:style w:type="paragraph" w:styleId="Heading6">
    <w:name w:val="heading 6"/>
    <w:basedOn w:val="Normal"/>
    <w:next w:val="Normal"/>
    <w:qFormat/>
    <w:pPr>
      <w:spacing w:before="240" w:after="60"/>
      <w:ind w:left="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qFormat/>
    <w:pPr>
      <w:spacing w:before="240" w:after="60"/>
      <w:ind w:left="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ind w:left="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ind w:left="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</w:style>
  <w:style w:type="character" w:styleId="CommentReference">
    <w:name w:val="annotation reference"/>
    <w:semiHidden/>
    <w:rPr>
      <w:sz w:val="16"/>
    </w:rPr>
  </w:style>
  <w:style w:type="paragraph" w:customStyle="1" w:styleId="Overskrift2innrykket">
    <w:name w:val="Overskrift 2 innrykket"/>
    <w:basedOn w:val="Normal"/>
    <w:next w:val="Normal"/>
    <w:pPr>
      <w:numPr>
        <w:numId w:val="2"/>
      </w:numPr>
      <w:spacing w:before="240"/>
    </w:pPr>
    <w:rPr>
      <w:b/>
      <w:sz w:val="24"/>
    </w:rPr>
  </w:style>
  <w:style w:type="paragraph" w:styleId="BodyText">
    <w:name w:val="Body Text"/>
    <w:basedOn w:val="Normal"/>
    <w:pPr>
      <w:spacing w:after="120"/>
      <w:ind w:left="0"/>
    </w:pPr>
  </w:style>
  <w:style w:type="paragraph" w:styleId="CommentText">
    <w:name w:val="annotation text"/>
    <w:basedOn w:val="Normal"/>
    <w:semiHidden/>
    <w:rPr>
      <w:sz w:val="20"/>
    </w:rPr>
  </w:style>
  <w:style w:type="paragraph" w:styleId="BodyTextIndent2">
    <w:name w:val="Body Text Indent 2"/>
    <w:basedOn w:val="Normal"/>
    <w:pPr>
      <w:ind w:left="360"/>
    </w:pPr>
    <w:rPr>
      <w:sz w:val="24"/>
    </w:rPr>
  </w:style>
  <w:style w:type="table" w:styleId="TableGrid">
    <w:name w:val="Table Grid"/>
    <w:basedOn w:val="TableNormal"/>
    <w:rsid w:val="00C9369D"/>
    <w:pPr>
      <w:ind w:left="39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71A6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EFTText">
    <w:name w:val="Table EFT Text"/>
    <w:basedOn w:val="Normal"/>
    <w:rsid w:val="004D537F"/>
    <w:pPr>
      <w:keepLines/>
      <w:suppressAutoHyphens/>
      <w:spacing w:before="40" w:after="40"/>
      <w:ind w:left="0"/>
      <w:jc w:val="both"/>
    </w:pPr>
    <w:rPr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rsid w:val="004F28A9"/>
    <w:pPr>
      <w:tabs>
        <w:tab w:val="left" w:pos="660"/>
        <w:tab w:val="right" w:leader="dot" w:pos="9662"/>
      </w:tabs>
      <w:spacing w:before="120" w:after="120"/>
      <w:ind w:left="0"/>
    </w:pPr>
    <w:rPr>
      <w:b/>
      <w:caps/>
      <w:color w:val="000000"/>
      <w:sz w:val="20"/>
    </w:rPr>
  </w:style>
  <w:style w:type="character" w:styleId="Hyperlink">
    <w:name w:val="Hyperlink"/>
    <w:uiPriority w:val="99"/>
    <w:rsid w:val="004D537F"/>
    <w:rPr>
      <w:color w:val="0000FF"/>
      <w:u w:val="single"/>
    </w:rPr>
  </w:style>
  <w:style w:type="character" w:customStyle="1" w:styleId="Heading1Char">
    <w:name w:val="Heading 1 Char"/>
    <w:link w:val="Heading1"/>
    <w:rsid w:val="00124E82"/>
    <w:rPr>
      <w:rFonts w:ascii="Arial" w:hAnsi="Arial"/>
      <w:b/>
      <w:caps/>
      <w:sz w:val="28"/>
    </w:rPr>
  </w:style>
  <w:style w:type="paragraph" w:customStyle="1" w:styleId="Stil1">
    <w:name w:val="Stil1"/>
    <w:basedOn w:val="Normal"/>
    <w:rsid w:val="006905F7"/>
    <w:pPr>
      <w:numPr>
        <w:numId w:val="3"/>
      </w:numPr>
    </w:pPr>
  </w:style>
  <w:style w:type="paragraph" w:customStyle="1" w:styleId="StilStil112ptFet">
    <w:name w:val="Stil Stil1 + 12 pt Fet"/>
    <w:basedOn w:val="Stil1"/>
    <w:rsid w:val="00A94E3B"/>
    <w:pPr>
      <w:spacing w:after="120"/>
      <w:ind w:left="357" w:hanging="357"/>
    </w:pPr>
    <w:rPr>
      <w:b/>
      <w:bCs/>
      <w:sz w:val="24"/>
    </w:rPr>
  </w:style>
  <w:style w:type="paragraph" w:styleId="TOC2">
    <w:name w:val="toc 2"/>
    <w:basedOn w:val="Normal"/>
    <w:next w:val="Normal"/>
    <w:autoRedefine/>
    <w:uiPriority w:val="39"/>
    <w:rsid w:val="004F28A9"/>
    <w:pPr>
      <w:ind w:left="284"/>
    </w:pPr>
    <w:rPr>
      <w:caps/>
      <w:color w:val="000000"/>
      <w:sz w:val="20"/>
    </w:rPr>
  </w:style>
  <w:style w:type="paragraph" w:styleId="BalloonText">
    <w:name w:val="Balloon Text"/>
    <w:basedOn w:val="Normal"/>
    <w:link w:val="BalloonTextChar"/>
    <w:rsid w:val="00F203A7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203A7"/>
    <w:rPr>
      <w:rFonts w:ascii="Tahoma" w:hAnsi="Tahoma" w:cs="Tahoma"/>
      <w:sz w:val="16"/>
      <w:szCs w:val="16"/>
    </w:rPr>
  </w:style>
  <w:style w:type="table" w:styleId="LightGrid-Accent5">
    <w:name w:val="Light Grid Accent 5"/>
    <w:basedOn w:val="TableNormal"/>
    <w:uiPriority w:val="62"/>
    <w:rsid w:val="0047420A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paragraph" w:styleId="Caption">
    <w:name w:val="caption"/>
    <w:basedOn w:val="Normal"/>
    <w:next w:val="Normal"/>
    <w:unhideWhenUsed/>
    <w:qFormat/>
    <w:rsid w:val="005C11B1"/>
    <w:rPr>
      <w:b/>
      <w:bCs/>
      <w:sz w:val="20"/>
    </w:rPr>
  </w:style>
  <w:style w:type="paragraph" w:customStyle="1" w:styleId="Style10ptJustifiedBefore0ptAfter0pt1">
    <w:name w:val="Style 10 pt Justified Before:  0 pt After:  0 pt1"/>
    <w:basedOn w:val="Normal"/>
    <w:autoRedefine/>
    <w:rsid w:val="00952E45"/>
    <w:pPr>
      <w:spacing w:line="360" w:lineRule="auto"/>
      <w:ind w:left="0"/>
      <w:jc w:val="both"/>
    </w:pPr>
    <w:rPr>
      <w:rFonts w:asciiTheme="minorHAnsi" w:eastAsiaTheme="minorHAnsi" w:hAnsiTheme="minorHAnsi" w:cs="Arial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AD4FAB"/>
    <w:pPr>
      <w:ind w:left="720"/>
      <w:contextualSpacing/>
    </w:pPr>
  </w:style>
  <w:style w:type="paragraph" w:styleId="FootnoteText">
    <w:name w:val="footnote text"/>
    <w:basedOn w:val="Normal"/>
    <w:link w:val="FootnoteTextChar"/>
    <w:rsid w:val="00F17C05"/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F17C05"/>
    <w:rPr>
      <w:rFonts w:ascii="Arial" w:hAnsi="Arial"/>
    </w:rPr>
  </w:style>
  <w:style w:type="character" w:styleId="FootnoteReference">
    <w:name w:val="footnote reference"/>
    <w:basedOn w:val="DefaultParagraphFont"/>
    <w:rsid w:val="00F17C0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AL\Prosedyrer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D0CE2F-1A93-4931-9F54-D0E55EE892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Prosedyrer.dot</Template>
  <TotalTime>1</TotalTime>
  <Pages>6</Pages>
  <Words>755</Words>
  <Characters>5167</Characters>
  <Application>Microsoft Office Word</Application>
  <DocSecurity>4</DocSecurity>
  <Lines>43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Tittel</vt:lpstr>
      </vt:variant>
      <vt:variant>
        <vt:i4>1</vt:i4>
      </vt:variant>
    </vt:vector>
  </HeadingPairs>
  <TitlesOfParts>
    <vt:vector size="2" baseType="lpstr">
      <vt:lpstr>Specification Sheet WEPS-100 Series.pdf</vt:lpstr>
      <vt:lpstr>1</vt:lpstr>
    </vt:vector>
  </TitlesOfParts>
  <Company>Read Matre Instruments</Company>
  <LinksUpToDate>false</LinksUpToDate>
  <CharactersWithSpaces>5911</CharactersWithSpaces>
  <SharedDoc>false</SharedDoc>
  <HLinks>
    <vt:vector size="144" baseType="variant">
      <vt:variant>
        <vt:i4>1441853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_Toc16588718</vt:lpwstr>
      </vt:variant>
      <vt:variant>
        <vt:i4>1638461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_Toc16588717</vt:lpwstr>
      </vt:variant>
      <vt:variant>
        <vt:i4>1572925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_Toc16588716</vt:lpwstr>
      </vt:variant>
      <vt:variant>
        <vt:i4>1769533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_Toc16588715</vt:lpwstr>
      </vt:variant>
      <vt:variant>
        <vt:i4>1703997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_Toc16588714</vt:lpwstr>
      </vt:variant>
      <vt:variant>
        <vt:i4>1900605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_Toc16588713</vt:lpwstr>
      </vt:variant>
      <vt:variant>
        <vt:i4>1835069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_Toc16588712</vt:lpwstr>
      </vt:variant>
      <vt:variant>
        <vt:i4>2031677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_Toc16588711</vt:lpwstr>
      </vt:variant>
      <vt:variant>
        <vt:i4>1966141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_Toc16588710</vt:lpwstr>
      </vt:variant>
      <vt:variant>
        <vt:i4>1507388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_Toc16588709</vt:lpwstr>
      </vt:variant>
      <vt:variant>
        <vt:i4>1441852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_Toc16588708</vt:lpwstr>
      </vt:variant>
      <vt:variant>
        <vt:i4>1638460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_Toc16588707</vt:lpwstr>
      </vt:variant>
      <vt:variant>
        <vt:i4>1572924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_Toc16588706</vt:lpwstr>
      </vt:variant>
      <vt:variant>
        <vt:i4>1769532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_Toc16588705</vt:lpwstr>
      </vt:variant>
      <vt:variant>
        <vt:i4>1703996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_Toc16588704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_Toc16588703</vt:lpwstr>
      </vt:variant>
      <vt:variant>
        <vt:i4>1835068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_Toc16588702</vt:lpwstr>
      </vt:variant>
      <vt:variant>
        <vt:i4>2031676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_Toc16588701</vt:lpwstr>
      </vt:variant>
      <vt:variant>
        <vt:i4>1966140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_Toc16588700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_Toc16588699</vt:lpwstr>
      </vt:variant>
      <vt:variant>
        <vt:i4>1507381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_Toc16588698</vt:lpwstr>
      </vt:variant>
      <vt:variant>
        <vt:i4>1572917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_Toc16588697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_Toc16588696</vt:lpwstr>
      </vt:variant>
      <vt:variant>
        <vt:i4>1703989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_Toc16588695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 Sheet WEPS-100 Series.pdf</dc:title>
  <dc:subject/>
  <dc:creator>Geitung, Tore</dc:creator>
  <cp:keywords>C_Restricted</cp:keywords>
  <cp:lastModifiedBy>Smith, Kim</cp:lastModifiedBy>
  <cp:revision>2</cp:revision>
  <cp:lastPrinted>2021-06-17T08:16:00Z</cp:lastPrinted>
  <dcterms:created xsi:type="dcterms:W3CDTF">2024-01-31T12:15:00Z</dcterms:created>
  <dcterms:modified xsi:type="dcterms:W3CDTF">2024-01-31T12:15:00Z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Restricted</vt:lpwstr>
  </property>
  <property fmtid="{D5CDD505-2E9C-101B-9397-08002B2CF9AE}" pid="3" name="Document_Confidentiality">
    <vt:lpwstr>Restricted</vt:lpwstr>
  </property>
  <property fmtid="{D5CDD505-2E9C-101B-9397-08002B2CF9AE}" pid="4" name="MSIP_Label_36791f77-3d39-4d72-9277-ac879ec799ed_Enabled">
    <vt:lpwstr>true</vt:lpwstr>
  </property>
  <property fmtid="{D5CDD505-2E9C-101B-9397-08002B2CF9AE}" pid="5" name="MSIP_Label_36791f77-3d39-4d72-9277-ac879ec799ed_SetDate">
    <vt:lpwstr>2024-01-31T12:15:45Z</vt:lpwstr>
  </property>
  <property fmtid="{D5CDD505-2E9C-101B-9397-08002B2CF9AE}" pid="6" name="MSIP_Label_36791f77-3d39-4d72-9277-ac879ec799ed_Method">
    <vt:lpwstr>Standard</vt:lpwstr>
  </property>
  <property fmtid="{D5CDD505-2E9C-101B-9397-08002B2CF9AE}" pid="7" name="MSIP_Label_36791f77-3d39-4d72-9277-ac879ec799ed_Name">
    <vt:lpwstr>restricted-default</vt:lpwstr>
  </property>
  <property fmtid="{D5CDD505-2E9C-101B-9397-08002B2CF9AE}" pid="8" name="MSIP_Label_36791f77-3d39-4d72-9277-ac879ec799ed_SiteId">
    <vt:lpwstr>254ba93e-1f6f-48f3-90e6-e2766664b477</vt:lpwstr>
  </property>
  <property fmtid="{D5CDD505-2E9C-101B-9397-08002B2CF9AE}" pid="9" name="MSIP_Label_36791f77-3d39-4d72-9277-ac879ec799ed_ActionId">
    <vt:lpwstr>de40614b-0202-42f5-9a1d-3f93d92d8eb3</vt:lpwstr>
  </property>
  <property fmtid="{D5CDD505-2E9C-101B-9397-08002B2CF9AE}" pid="10" name="MSIP_Label_36791f77-3d39-4d72-9277-ac879ec799ed_ContentBits">
    <vt:lpwstr>0</vt:lpwstr>
  </property>
</Properties>
</file>